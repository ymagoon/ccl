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AC3CD8" w14:textId="77777777" w:rsidR="00044A55" w:rsidRDefault="00044A55" w:rsidP="00982A41">
      <w:pPr>
        <w:jc w:val="right"/>
        <w:rPr>
          <w:rFonts w:ascii="Times New Roman" w:eastAsia="Times New Roman" w:hAnsi="Times New Roman" w:cs="Times New Roman"/>
          <w:bCs/>
          <w:color w:val="365F91" w:themeColor="accent1" w:themeShade="BF"/>
          <w:sz w:val="36"/>
          <w:szCs w:val="36"/>
        </w:rPr>
      </w:pPr>
    </w:p>
    <w:sdt>
      <w:sdtPr>
        <w:rPr>
          <w:rFonts w:asciiTheme="minorHAnsi" w:eastAsia="Times New Roman" w:hAnsiTheme="minorHAnsi" w:cs="Arial"/>
          <w:b/>
          <w:bCs/>
          <w:color w:val="auto"/>
          <w:sz w:val="52"/>
          <w:szCs w:val="52"/>
        </w:rPr>
        <w:id w:val="892626827"/>
        <w:placeholder>
          <w:docPart w:val="FFBC8C3A14C44C94B028AF619EEBD5F7"/>
        </w:placeholder>
      </w:sdtPr>
      <w:sdtEndPr/>
      <w:sdtContent>
        <w:p w14:paraId="44AC3CD9" w14:textId="77777777" w:rsidR="00F5255D" w:rsidRPr="0071451A" w:rsidRDefault="00121A44" w:rsidP="00982A41">
          <w:pPr>
            <w:jc w:val="right"/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</w:pPr>
          <w:r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  <w:t>Soarian</w:t>
          </w:r>
          <w:r w:rsidR="00FA7B4E">
            <w:rPr>
              <w:rFonts w:asciiTheme="minorHAnsi" w:eastAsia="Times New Roman" w:hAnsiTheme="minorHAnsi" w:cs="Arial"/>
              <w:b/>
              <w:bCs/>
              <w:color w:val="auto"/>
              <w:sz w:val="52"/>
              <w:szCs w:val="52"/>
            </w:rPr>
            <w:t xml:space="preserve"> to Availity ADT</w:t>
          </w:r>
        </w:p>
      </w:sdtContent>
    </w:sdt>
    <w:sdt>
      <w:sdtPr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  <w:id w:val="-769156344"/>
        <w:placeholder>
          <w:docPart w:val="FFBC8C3A14C44C94B028AF619EEBD5F7"/>
        </w:placeholder>
      </w:sdtPr>
      <w:sdtEndPr/>
      <w:sdtContent>
        <w:p w14:paraId="44AC3CDA" w14:textId="77777777" w:rsidR="00982A41" w:rsidRPr="00DE1117" w:rsidRDefault="00375D69" w:rsidP="00ED30D7">
          <w:pPr>
            <w:jc w:val="right"/>
            <w:rPr>
              <w:rFonts w:asciiTheme="minorHAnsi" w:eastAsia="Times New Roman" w:hAnsiTheme="minorHAnsi" w:cs="Arial"/>
              <w:b/>
              <w:bCs/>
              <w:color w:val="auto"/>
              <w:sz w:val="24"/>
              <w:szCs w:val="24"/>
            </w:rPr>
          </w:pPr>
          <w:r>
            <w:rPr>
              <w:rFonts w:asciiTheme="minorHAnsi" w:eastAsia="Times New Roman" w:hAnsiTheme="minorHAnsi" w:cs="Arial"/>
              <w:b/>
              <w:bCs/>
              <w:color w:val="auto"/>
              <w:sz w:val="24"/>
              <w:szCs w:val="24"/>
            </w:rPr>
            <w:t>Version</w:t>
          </w:r>
          <w:r w:rsidR="00ED30D7">
            <w:rPr>
              <w:rFonts w:asciiTheme="minorHAnsi" w:eastAsia="Times New Roman" w:hAnsiTheme="minorHAnsi" w:cs="Arial"/>
              <w:b/>
              <w:bCs/>
              <w:color w:val="auto"/>
              <w:sz w:val="24"/>
              <w:szCs w:val="24"/>
            </w:rPr>
            <w:t xml:space="preserve"> 1.0</w:t>
          </w:r>
        </w:p>
      </w:sdtContent>
    </w:sdt>
    <w:p w14:paraId="44AC3CDB" w14:textId="77777777" w:rsidR="00982A41" w:rsidRPr="00DE1117" w:rsidRDefault="00982A41" w:rsidP="00982A41">
      <w:pPr>
        <w:jc w:val="right"/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</w:pPr>
      <w:r w:rsidRPr="00DE1117"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  <w:t>Prepared By:</w:t>
      </w:r>
      <w:r w:rsidR="00375D69"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  <w:t xml:space="preserve">  </w:t>
      </w:r>
      <w:r w:rsidRPr="00DE1117">
        <w:rPr>
          <w:rFonts w:asciiTheme="minorHAnsi" w:eastAsia="Times New Roman" w:hAnsiTheme="minorHAnsi" w:cs="Arial"/>
          <w:b/>
          <w:bCs/>
          <w:color w:val="auto"/>
          <w:sz w:val="24"/>
          <w:szCs w:val="24"/>
        </w:rPr>
        <w:t xml:space="preserve"> </w:t>
      </w:r>
      <w:sdt>
        <w:sdtPr>
          <w:rPr>
            <w:rFonts w:asciiTheme="minorHAnsi" w:eastAsia="Times New Roman" w:hAnsiTheme="minorHAnsi" w:cs="Arial"/>
            <w:b/>
            <w:bCs/>
            <w:color w:val="auto"/>
            <w:sz w:val="24"/>
            <w:szCs w:val="24"/>
          </w:rPr>
          <w:id w:val="2015021289"/>
          <w:placeholder>
            <w:docPart w:val="FFBC8C3A14C44C94B028AF619EEBD5F7"/>
          </w:placeholder>
        </w:sdtPr>
        <w:sdtEndPr/>
        <w:sdtContent>
          <w:r w:rsidR="00ED30D7">
            <w:rPr>
              <w:rFonts w:asciiTheme="minorHAnsi" w:eastAsia="Times New Roman" w:hAnsiTheme="minorHAnsi" w:cs="Arial"/>
              <w:b/>
              <w:bCs/>
              <w:color w:val="auto"/>
              <w:sz w:val="24"/>
              <w:szCs w:val="24"/>
            </w:rPr>
            <w:t>Cliff Patton</w:t>
          </w:r>
        </w:sdtContent>
      </w:sdt>
    </w:p>
    <w:p w14:paraId="44AC3CDC" w14:textId="77777777" w:rsidR="00982A41" w:rsidRPr="00DE1117" w:rsidRDefault="000A5B72" w:rsidP="00982A41">
      <w:pPr>
        <w:jc w:val="right"/>
        <w:rPr>
          <w:rFonts w:asciiTheme="minorHAnsi" w:eastAsia="Times New Roman" w:hAnsiTheme="minorHAnsi" w:cs="Times New Roman"/>
          <w:b/>
          <w:bCs/>
          <w:color w:val="auto"/>
          <w:sz w:val="24"/>
          <w:szCs w:val="24"/>
        </w:rPr>
      </w:pPr>
      <w:r w:rsidRPr="00DE1117">
        <w:rPr>
          <w:rFonts w:asciiTheme="minorHAnsi" w:eastAsia="Times New Roman" w:hAnsiTheme="minorHAnsi" w:cs="Times New Roman"/>
          <w:b/>
          <w:bCs/>
          <w:color w:val="auto"/>
          <w:sz w:val="24"/>
          <w:szCs w:val="24"/>
        </w:rPr>
        <w:t>Date:</w:t>
      </w:r>
      <w:r w:rsidR="00375D69">
        <w:rPr>
          <w:rFonts w:asciiTheme="minorHAnsi" w:eastAsia="Times New Roman" w:hAnsiTheme="minorHAnsi" w:cs="Times New Roman"/>
          <w:b/>
          <w:bCs/>
          <w:color w:val="auto"/>
          <w:sz w:val="24"/>
          <w:szCs w:val="24"/>
        </w:rPr>
        <w:t xml:space="preserve">  </w:t>
      </w:r>
      <w:sdt>
        <w:sdtPr>
          <w:rPr>
            <w:rFonts w:asciiTheme="minorHAnsi" w:eastAsia="Times New Roman" w:hAnsiTheme="minorHAnsi" w:cs="Times New Roman"/>
            <w:b/>
            <w:bCs/>
            <w:color w:val="auto"/>
            <w:sz w:val="24"/>
            <w:szCs w:val="24"/>
          </w:rPr>
          <w:id w:val="352305872"/>
          <w:placeholder>
            <w:docPart w:val="DF47555FE73E433883998E3693DFE140"/>
          </w:placeholder>
          <w:date w:fullDate="2015-05-06T00:00:00Z">
            <w:dateFormat w:val="M/d/yyyy"/>
            <w:lid w:val="en-US"/>
            <w:storeMappedDataAs w:val="dateTime"/>
            <w:calendar w:val="gregorian"/>
          </w:date>
        </w:sdtPr>
        <w:sdtEndPr/>
        <w:sdtContent>
          <w:r w:rsidR="0048450A">
            <w:rPr>
              <w:rFonts w:asciiTheme="minorHAnsi" w:eastAsia="Times New Roman" w:hAnsiTheme="minorHAnsi" w:cs="Times New Roman"/>
              <w:b/>
              <w:bCs/>
              <w:color w:val="auto"/>
              <w:sz w:val="24"/>
              <w:szCs w:val="24"/>
            </w:rPr>
            <w:t>5/6/2015</w:t>
          </w:r>
        </w:sdtContent>
      </w:sdt>
    </w:p>
    <w:p w14:paraId="44AC3CDD" w14:textId="77777777" w:rsidR="00982A41" w:rsidRDefault="00982A41">
      <w:r>
        <w:br w:type="page"/>
      </w:r>
    </w:p>
    <w:p w14:paraId="69BC912B" w14:textId="77777777" w:rsidR="00521DFD" w:rsidRDefault="00856E7C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r>
        <w:rPr>
          <w:rFonts w:asciiTheme="minorHAnsi" w:hAnsiTheme="minorHAnsi"/>
          <w:b w:val="0"/>
        </w:rPr>
        <w:lastRenderedPageBreak/>
        <w:fldChar w:fldCharType="begin"/>
      </w:r>
      <w:r>
        <w:rPr>
          <w:rFonts w:asciiTheme="minorHAnsi" w:hAnsiTheme="minorHAnsi"/>
          <w:b w:val="0"/>
        </w:rPr>
        <w:instrText xml:space="preserve"> TOC \o "1-3" \h \z \t "TOCentry,1" </w:instrText>
      </w:r>
      <w:r>
        <w:rPr>
          <w:rFonts w:asciiTheme="minorHAnsi" w:hAnsiTheme="minorHAnsi"/>
          <w:b w:val="0"/>
        </w:rPr>
        <w:fldChar w:fldCharType="separate"/>
      </w:r>
      <w:hyperlink w:anchor="_Toc500169304" w:history="1">
        <w:r w:rsidR="00521DFD" w:rsidRPr="0009297B">
          <w:rPr>
            <w:rStyle w:val="Hyperlink"/>
          </w:rPr>
          <w:t>Document Control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_Toc500169304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3</w:t>
        </w:r>
        <w:r w:rsidR="00521DFD">
          <w:rPr>
            <w:webHidden/>
          </w:rPr>
          <w:fldChar w:fldCharType="end"/>
        </w:r>
      </w:hyperlink>
    </w:p>
    <w:p w14:paraId="0219FCBC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05" w:history="1">
        <w:r w:rsidR="00521DFD" w:rsidRPr="0009297B">
          <w:rPr>
            <w:rStyle w:val="Hyperlink"/>
            <w:rFonts w:cs="Arial"/>
            <w:noProof/>
          </w:rPr>
          <w:t>Resources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_Toc500169305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3</w:t>
        </w:r>
        <w:r w:rsidR="00521DFD">
          <w:rPr>
            <w:noProof/>
            <w:webHidden/>
          </w:rPr>
          <w:fldChar w:fldCharType="end"/>
        </w:r>
      </w:hyperlink>
    </w:p>
    <w:p w14:paraId="3A01712B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06" w:history="1">
        <w:r w:rsidR="00521DFD" w:rsidRPr="0009297B">
          <w:rPr>
            <w:rStyle w:val="Hyperlink"/>
            <w:rFonts w:cs="Arial"/>
            <w:noProof/>
          </w:rPr>
          <w:t>Project Distribution List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_Toc500169306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3</w:t>
        </w:r>
        <w:r w:rsidR="00521DFD">
          <w:rPr>
            <w:noProof/>
            <w:webHidden/>
          </w:rPr>
          <w:fldChar w:fldCharType="end"/>
        </w:r>
      </w:hyperlink>
    </w:p>
    <w:p w14:paraId="645F534A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07" w:history="1">
        <w:r w:rsidR="00521DFD" w:rsidRPr="0009297B">
          <w:rPr>
            <w:rStyle w:val="Hyperlink"/>
            <w:rFonts w:cs="Arial"/>
            <w:noProof/>
          </w:rPr>
          <w:t>Document Version Control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_Toc500169307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3</w:t>
        </w:r>
        <w:r w:rsidR="00521DFD">
          <w:rPr>
            <w:noProof/>
            <w:webHidden/>
          </w:rPr>
          <w:fldChar w:fldCharType="end"/>
        </w:r>
      </w:hyperlink>
    </w:p>
    <w:p w14:paraId="380B3877" w14:textId="77777777" w:rsidR="00521DFD" w:rsidRDefault="002B5A2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00169308" w:history="1">
        <w:r w:rsidR="00521DFD" w:rsidRPr="0009297B">
          <w:rPr>
            <w:rStyle w:val="Hyperlink"/>
            <w:rFonts w:cs="Arial"/>
          </w:rPr>
          <w:t>1.    Introduction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_Toc500169308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4</w:t>
        </w:r>
        <w:r w:rsidR="00521DFD">
          <w:rPr>
            <w:webHidden/>
          </w:rPr>
          <w:fldChar w:fldCharType="end"/>
        </w:r>
      </w:hyperlink>
    </w:p>
    <w:p w14:paraId="21820D5E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09" w:history="1">
        <w:r w:rsidR="00521DFD" w:rsidRPr="0009297B">
          <w:rPr>
            <w:rStyle w:val="Hyperlink"/>
            <w:rFonts w:cs="Arial"/>
            <w:noProof/>
          </w:rPr>
          <w:t>1.1    Purpose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_Toc500169309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4</w:t>
        </w:r>
        <w:r w:rsidR="00521DFD">
          <w:rPr>
            <w:noProof/>
            <w:webHidden/>
          </w:rPr>
          <w:fldChar w:fldCharType="end"/>
        </w:r>
      </w:hyperlink>
    </w:p>
    <w:p w14:paraId="1547845A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10" w:history="1">
        <w:r w:rsidR="00521DFD" w:rsidRPr="0009297B">
          <w:rPr>
            <w:rStyle w:val="Hyperlink"/>
            <w:rFonts w:cs="Arial"/>
            <w:noProof/>
          </w:rPr>
          <w:t>1.2    Project Scope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_Toc500169310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4</w:t>
        </w:r>
        <w:r w:rsidR="00521DFD">
          <w:rPr>
            <w:noProof/>
            <w:webHidden/>
          </w:rPr>
          <w:fldChar w:fldCharType="end"/>
        </w:r>
      </w:hyperlink>
    </w:p>
    <w:p w14:paraId="73AD22D2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11" w:history="1">
        <w:r w:rsidR="00521DFD" w:rsidRPr="0009297B">
          <w:rPr>
            <w:rStyle w:val="Hyperlink"/>
            <w:rFonts w:cs="Arial"/>
            <w:noProof/>
          </w:rPr>
          <w:t>1.3    Terminology Standards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_Toc500169311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4</w:t>
        </w:r>
        <w:r w:rsidR="00521DFD">
          <w:rPr>
            <w:noProof/>
            <w:webHidden/>
          </w:rPr>
          <w:fldChar w:fldCharType="end"/>
        </w:r>
      </w:hyperlink>
    </w:p>
    <w:p w14:paraId="541DBFFC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12" w:history="1">
        <w:r w:rsidR="00521DFD" w:rsidRPr="0009297B">
          <w:rPr>
            <w:rStyle w:val="Hyperlink"/>
            <w:rFonts w:cs="Arial"/>
          </w:rPr>
          <w:t>1.3.1 Acronyms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_Toc500169312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4</w:t>
        </w:r>
        <w:r w:rsidR="00521DFD">
          <w:rPr>
            <w:webHidden/>
          </w:rPr>
          <w:fldChar w:fldCharType="end"/>
        </w:r>
      </w:hyperlink>
    </w:p>
    <w:p w14:paraId="145AFD64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13" w:history="1">
        <w:r w:rsidR="00521DFD" w:rsidRPr="0009297B">
          <w:rPr>
            <w:rStyle w:val="Hyperlink"/>
            <w:rFonts w:cs="Arial"/>
          </w:rPr>
          <w:t>1.3.2 Glossary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_Toc500169313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4</w:t>
        </w:r>
        <w:r w:rsidR="00521DFD">
          <w:rPr>
            <w:webHidden/>
          </w:rPr>
          <w:fldChar w:fldCharType="end"/>
        </w:r>
      </w:hyperlink>
    </w:p>
    <w:p w14:paraId="01B7ACD0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14" w:history="1">
        <w:r w:rsidR="00521DFD" w:rsidRPr="0009297B">
          <w:rPr>
            <w:rStyle w:val="Hyperlink"/>
            <w:rFonts w:cs="Arial"/>
            <w:noProof/>
          </w:rPr>
          <w:t>1.4   Document References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_Toc500169314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4</w:t>
        </w:r>
        <w:r w:rsidR="00521DFD">
          <w:rPr>
            <w:noProof/>
            <w:webHidden/>
          </w:rPr>
          <w:fldChar w:fldCharType="end"/>
        </w:r>
      </w:hyperlink>
    </w:p>
    <w:p w14:paraId="7E6D65F9" w14:textId="77777777" w:rsidR="00521DFD" w:rsidRDefault="002B5A2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00169315" w:history="1">
        <w:r w:rsidR="00521DFD" w:rsidRPr="0009297B">
          <w:rPr>
            <w:rStyle w:val="Hyperlink"/>
            <w:rFonts w:cs="Arial"/>
          </w:rPr>
          <w:t>2.    Diagram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_Toc500169315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5</w:t>
        </w:r>
        <w:r w:rsidR="00521DFD">
          <w:rPr>
            <w:webHidden/>
          </w:rPr>
          <w:fldChar w:fldCharType="end"/>
        </w:r>
      </w:hyperlink>
    </w:p>
    <w:p w14:paraId="45EE0D6D" w14:textId="77777777" w:rsidR="00521DFD" w:rsidRDefault="002B5A2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00169316" w:history="1">
        <w:r w:rsidR="00521DFD" w:rsidRPr="0009297B">
          <w:rPr>
            <w:rStyle w:val="Hyperlink"/>
            <w:rFonts w:cs="Arial"/>
          </w:rPr>
          <w:t>3.    Requirements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_Toc500169316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5</w:t>
        </w:r>
        <w:r w:rsidR="00521DFD">
          <w:rPr>
            <w:webHidden/>
          </w:rPr>
          <w:fldChar w:fldCharType="end"/>
        </w:r>
      </w:hyperlink>
    </w:p>
    <w:p w14:paraId="5885E4D7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17" w:history="1">
        <w:r w:rsidR="00521DFD" w:rsidRPr="0009297B">
          <w:rPr>
            <w:rStyle w:val="Hyperlink"/>
            <w:rFonts w:cs="Arial"/>
            <w:noProof/>
          </w:rPr>
          <w:t>3.1    Functional Requirements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_Toc500169317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5</w:t>
        </w:r>
        <w:r w:rsidR="00521DFD">
          <w:rPr>
            <w:noProof/>
            <w:webHidden/>
          </w:rPr>
          <w:fldChar w:fldCharType="end"/>
        </w:r>
      </w:hyperlink>
    </w:p>
    <w:p w14:paraId="23A8E892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18" w:history="1">
        <w:r w:rsidR="00521DFD" w:rsidRPr="0009297B">
          <w:rPr>
            <w:rStyle w:val="Hyperlink"/>
            <w:rFonts w:cs="Arial"/>
            <w:noProof/>
          </w:rPr>
          <w:t>3.2    Non-Functional Requirements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_Toc500169318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5</w:t>
        </w:r>
        <w:r w:rsidR="00521DFD">
          <w:rPr>
            <w:noProof/>
            <w:webHidden/>
          </w:rPr>
          <w:fldChar w:fldCharType="end"/>
        </w:r>
      </w:hyperlink>
    </w:p>
    <w:p w14:paraId="21EEE210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19" w:history="1">
        <w:r w:rsidR="00521DFD" w:rsidRPr="0009297B">
          <w:rPr>
            <w:rStyle w:val="Hyperlink"/>
            <w:rFonts w:cs="Arial"/>
            <w:noProof/>
          </w:rPr>
          <w:t>3.3    Messaging Protocols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_Toc500169319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6</w:t>
        </w:r>
        <w:r w:rsidR="00521DFD">
          <w:rPr>
            <w:noProof/>
            <w:webHidden/>
          </w:rPr>
          <w:fldChar w:fldCharType="end"/>
        </w:r>
      </w:hyperlink>
    </w:p>
    <w:p w14:paraId="64633C0E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20" w:history="1">
        <w:r w:rsidR="00521DFD" w:rsidRPr="0009297B">
          <w:rPr>
            <w:rStyle w:val="Hyperlink"/>
          </w:rPr>
          <w:t>3.3.1    Inbound to the BayCare Cloverleaf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_Toc500169320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6</w:t>
        </w:r>
        <w:r w:rsidR="00521DFD">
          <w:rPr>
            <w:webHidden/>
          </w:rPr>
          <w:fldChar w:fldCharType="end"/>
        </w:r>
      </w:hyperlink>
    </w:p>
    <w:p w14:paraId="4E03C06C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21" w:history="1">
        <w:r w:rsidR="00521DFD" w:rsidRPr="0009297B">
          <w:rPr>
            <w:rStyle w:val="Hyperlink"/>
          </w:rPr>
          <w:t>3.3.2    Outbound from the BayCare Cloverleaf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_Toc500169321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6</w:t>
        </w:r>
        <w:r w:rsidR="00521DFD">
          <w:rPr>
            <w:webHidden/>
          </w:rPr>
          <w:fldChar w:fldCharType="end"/>
        </w:r>
      </w:hyperlink>
    </w:p>
    <w:p w14:paraId="00F9D930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22" w:history="1">
        <w:r w:rsidR="00521DFD" w:rsidRPr="0009297B">
          <w:rPr>
            <w:rStyle w:val="Hyperlink"/>
          </w:rPr>
          <w:t>3.3.3    Inbound to the BayCare Cloverleaf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_Toc500169322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6</w:t>
        </w:r>
        <w:r w:rsidR="00521DFD">
          <w:rPr>
            <w:webHidden/>
          </w:rPr>
          <w:fldChar w:fldCharType="end"/>
        </w:r>
      </w:hyperlink>
    </w:p>
    <w:p w14:paraId="0C0DB3C6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23" w:history="1">
        <w:r w:rsidR="00521DFD" w:rsidRPr="0009297B">
          <w:rPr>
            <w:rStyle w:val="Hyperlink"/>
          </w:rPr>
          <w:t>3.3.4    Outbound from the BayCare Cloverleaf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_Toc500169323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7</w:t>
        </w:r>
        <w:r w:rsidR="00521DFD">
          <w:rPr>
            <w:webHidden/>
          </w:rPr>
          <w:fldChar w:fldCharType="end"/>
        </w:r>
      </w:hyperlink>
    </w:p>
    <w:p w14:paraId="04B6624A" w14:textId="77777777" w:rsidR="00521DFD" w:rsidRDefault="002B5A2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00169324" w:history="1">
        <w:r w:rsidR="00521DFD" w:rsidRPr="0009297B">
          <w:rPr>
            <w:rStyle w:val="Hyperlink"/>
            <w:rFonts w:cs="Arial"/>
          </w:rPr>
          <w:t>4.    HL7 Messaging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_Toc500169324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8</w:t>
        </w:r>
        <w:r w:rsidR="00521DFD">
          <w:rPr>
            <w:webHidden/>
          </w:rPr>
          <w:fldChar w:fldCharType="end"/>
        </w:r>
      </w:hyperlink>
    </w:p>
    <w:p w14:paraId="63E56811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25" w:history="1">
        <w:r w:rsidR="00521DFD" w:rsidRPr="0009297B">
          <w:rPr>
            <w:rStyle w:val="Hyperlink"/>
            <w:rFonts w:cs="Arial"/>
            <w:noProof/>
          </w:rPr>
          <w:t>4.1 Messaging Format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_Toc500169325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8</w:t>
        </w:r>
        <w:r w:rsidR="00521DFD">
          <w:rPr>
            <w:noProof/>
            <w:webHidden/>
          </w:rPr>
          <w:fldChar w:fldCharType="end"/>
        </w:r>
      </w:hyperlink>
    </w:p>
    <w:p w14:paraId="72D638B0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26" w:history="1">
        <w:r w:rsidR="00521DFD" w:rsidRPr="0009297B">
          <w:rPr>
            <w:rStyle w:val="Hyperlink"/>
          </w:rPr>
          <w:t>4.1.1     Segments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_Toc500169326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8</w:t>
        </w:r>
        <w:r w:rsidR="00521DFD">
          <w:rPr>
            <w:webHidden/>
          </w:rPr>
          <w:fldChar w:fldCharType="end"/>
        </w:r>
      </w:hyperlink>
    </w:p>
    <w:p w14:paraId="1F49BEA9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27" w:history="1">
        <w:r w:rsidR="00521DFD" w:rsidRPr="0009297B">
          <w:rPr>
            <w:rStyle w:val="Hyperlink"/>
          </w:rPr>
          <w:t>4.1</w:t>
        </w:r>
        <w:r w:rsidR="00521DFD" w:rsidRPr="0009297B">
          <w:rPr>
            <w:rStyle w:val="Hyperlink"/>
            <w:i/>
          </w:rPr>
          <w:t>.</w:t>
        </w:r>
        <w:r w:rsidR="00521DFD" w:rsidRPr="0009297B">
          <w:rPr>
            <w:rStyle w:val="Hyperlink"/>
          </w:rPr>
          <w:t>2     Messaging Event Types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_Toc500169327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9</w:t>
        </w:r>
        <w:r w:rsidR="00521DFD">
          <w:rPr>
            <w:webHidden/>
          </w:rPr>
          <w:fldChar w:fldCharType="end"/>
        </w:r>
      </w:hyperlink>
    </w:p>
    <w:p w14:paraId="6B2423A5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28" w:history="1">
        <w:r w:rsidR="00521DFD" w:rsidRPr="0009297B">
          <w:rPr>
            <w:rStyle w:val="Hyperlink"/>
          </w:rPr>
          <w:t>4.1</w:t>
        </w:r>
        <w:r w:rsidR="00521DFD" w:rsidRPr="0009297B">
          <w:rPr>
            <w:rStyle w:val="Hyperlink"/>
            <w:i/>
          </w:rPr>
          <w:t>.</w:t>
        </w:r>
        <w:r w:rsidR="00521DFD" w:rsidRPr="0009297B">
          <w:rPr>
            <w:rStyle w:val="Hyperlink"/>
          </w:rPr>
          <w:t>3    Cloverleaf Configuration Files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_Toc500169328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9</w:t>
        </w:r>
        <w:r w:rsidR="00521DFD">
          <w:rPr>
            <w:webHidden/>
          </w:rPr>
          <w:fldChar w:fldCharType="end"/>
        </w:r>
      </w:hyperlink>
    </w:p>
    <w:p w14:paraId="6478715E" w14:textId="77777777" w:rsidR="00521DFD" w:rsidRDefault="002B5A2E">
      <w:pPr>
        <w:pStyle w:val="TOC3"/>
        <w:rPr>
          <w:rFonts w:asciiTheme="minorHAnsi" w:eastAsiaTheme="minorEastAsia" w:hAnsiTheme="minorHAnsi" w:cstheme="minorBidi"/>
          <w:szCs w:val="22"/>
        </w:rPr>
      </w:pPr>
      <w:hyperlink w:anchor="_Toc500169329" w:history="1">
        <w:r w:rsidR="00521DFD" w:rsidRPr="0009297B">
          <w:rPr>
            <w:rStyle w:val="Hyperlink"/>
          </w:rPr>
          <w:t>4.1.4    Cloverleaf Site Location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_Toc500169329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9</w:t>
        </w:r>
        <w:r w:rsidR="00521DFD">
          <w:rPr>
            <w:webHidden/>
          </w:rPr>
          <w:fldChar w:fldCharType="end"/>
        </w:r>
      </w:hyperlink>
    </w:p>
    <w:p w14:paraId="7BA209DF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30" w:history="1">
        <w:r w:rsidR="00521DFD" w:rsidRPr="0009297B">
          <w:rPr>
            <w:rStyle w:val="Hyperlink"/>
            <w:noProof/>
          </w:rPr>
          <w:t>4.2     Data Transformation Requirements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_Toc500169330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10</w:t>
        </w:r>
        <w:r w:rsidR="00521DFD">
          <w:rPr>
            <w:noProof/>
            <w:webHidden/>
          </w:rPr>
          <w:fldChar w:fldCharType="end"/>
        </w:r>
      </w:hyperlink>
    </w:p>
    <w:p w14:paraId="1261B157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31" w:history="1">
        <w:r w:rsidR="00521DFD" w:rsidRPr="0009297B">
          <w:rPr>
            <w:rStyle w:val="Hyperlink"/>
            <w:noProof/>
          </w:rPr>
          <w:t>4.3     Sample Message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_Toc500169331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14</w:t>
        </w:r>
        <w:r w:rsidR="00521DFD">
          <w:rPr>
            <w:noProof/>
            <w:webHidden/>
          </w:rPr>
          <w:fldChar w:fldCharType="end"/>
        </w:r>
      </w:hyperlink>
    </w:p>
    <w:p w14:paraId="48DD1DDD" w14:textId="77777777" w:rsidR="00521DFD" w:rsidRDefault="002B5A2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00169332" w:history="1">
        <w:r w:rsidR="00521DFD" w:rsidRPr="0009297B">
          <w:rPr>
            <w:rStyle w:val="Hyperlink"/>
            <w:rFonts w:cs="Arial"/>
          </w:rPr>
          <w:t>5. Testing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_Toc500169332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14</w:t>
        </w:r>
        <w:r w:rsidR="00521DFD">
          <w:rPr>
            <w:webHidden/>
          </w:rPr>
          <w:fldChar w:fldCharType="end"/>
        </w:r>
      </w:hyperlink>
    </w:p>
    <w:p w14:paraId="65CF7728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33" w:history="1">
        <w:r w:rsidR="00521DFD" w:rsidRPr="0009297B">
          <w:rPr>
            <w:rStyle w:val="Hyperlink"/>
            <w:noProof/>
          </w:rPr>
          <w:t>5.1.    Unit Testing Scenarios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_Toc500169333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14</w:t>
        </w:r>
        <w:r w:rsidR="00521DFD">
          <w:rPr>
            <w:noProof/>
            <w:webHidden/>
          </w:rPr>
          <w:fldChar w:fldCharType="end"/>
        </w:r>
      </w:hyperlink>
    </w:p>
    <w:p w14:paraId="631B2B7F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34" w:history="1">
        <w:r w:rsidR="00521DFD" w:rsidRPr="0009297B">
          <w:rPr>
            <w:rStyle w:val="Hyperlink"/>
            <w:noProof/>
          </w:rPr>
          <w:t>5.2    Integrated Testing Scenarios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_Toc500169334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15</w:t>
        </w:r>
        <w:r w:rsidR="00521DFD">
          <w:rPr>
            <w:noProof/>
            <w:webHidden/>
          </w:rPr>
          <w:fldChar w:fldCharType="end"/>
        </w:r>
      </w:hyperlink>
    </w:p>
    <w:p w14:paraId="24608B8B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35" w:history="1">
        <w:r w:rsidR="00521DFD" w:rsidRPr="0009297B">
          <w:rPr>
            <w:rStyle w:val="Hyperlink"/>
            <w:rFonts w:cs="Arial"/>
            <w:noProof/>
          </w:rPr>
          <w:t>5.3    Testing Approvals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_Toc500169335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15</w:t>
        </w:r>
        <w:r w:rsidR="00521DFD">
          <w:rPr>
            <w:noProof/>
            <w:webHidden/>
          </w:rPr>
          <w:fldChar w:fldCharType="end"/>
        </w:r>
      </w:hyperlink>
    </w:p>
    <w:p w14:paraId="26D61642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36" w:history="1">
        <w:r w:rsidR="00521DFD" w:rsidRPr="0009297B">
          <w:rPr>
            <w:rStyle w:val="Hyperlink"/>
            <w:rFonts w:cs="Arial"/>
            <w:noProof/>
          </w:rPr>
          <w:t>5.4    Piloting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_Toc500169336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15</w:t>
        </w:r>
        <w:r w:rsidR="00521DFD">
          <w:rPr>
            <w:noProof/>
            <w:webHidden/>
          </w:rPr>
          <w:fldChar w:fldCharType="end"/>
        </w:r>
      </w:hyperlink>
    </w:p>
    <w:p w14:paraId="7E20B5BE" w14:textId="77777777" w:rsidR="00521DFD" w:rsidRDefault="002B5A2E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500169337" w:history="1">
        <w:r w:rsidR="00521DFD" w:rsidRPr="0009297B">
          <w:rPr>
            <w:rStyle w:val="Hyperlink"/>
            <w:rFonts w:cs="Arial"/>
            <w:noProof/>
          </w:rPr>
          <w:t>5.5    Approvals</w:t>
        </w:r>
        <w:r w:rsidR="00521DFD">
          <w:rPr>
            <w:noProof/>
            <w:webHidden/>
          </w:rPr>
          <w:tab/>
        </w:r>
        <w:r w:rsidR="00521DFD">
          <w:rPr>
            <w:noProof/>
            <w:webHidden/>
          </w:rPr>
          <w:fldChar w:fldCharType="begin"/>
        </w:r>
        <w:r w:rsidR="00521DFD">
          <w:rPr>
            <w:noProof/>
            <w:webHidden/>
          </w:rPr>
          <w:instrText xml:space="preserve"> PAGEREF _Toc500169337 \h </w:instrText>
        </w:r>
        <w:r w:rsidR="00521DFD">
          <w:rPr>
            <w:noProof/>
            <w:webHidden/>
          </w:rPr>
        </w:r>
        <w:r w:rsidR="00521DFD">
          <w:rPr>
            <w:noProof/>
            <w:webHidden/>
          </w:rPr>
          <w:fldChar w:fldCharType="separate"/>
        </w:r>
        <w:r w:rsidR="00521DFD">
          <w:rPr>
            <w:noProof/>
            <w:webHidden/>
          </w:rPr>
          <w:t>15</w:t>
        </w:r>
        <w:r w:rsidR="00521DFD">
          <w:rPr>
            <w:noProof/>
            <w:webHidden/>
          </w:rPr>
          <w:fldChar w:fldCharType="end"/>
        </w:r>
      </w:hyperlink>
    </w:p>
    <w:p w14:paraId="47E93D13" w14:textId="77777777" w:rsidR="00521DFD" w:rsidRDefault="002B5A2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00169338" w:history="1">
        <w:r w:rsidR="00521DFD" w:rsidRPr="0009297B">
          <w:rPr>
            <w:rStyle w:val="Hyperlink"/>
            <w:rFonts w:cs="Arial"/>
          </w:rPr>
          <w:t>6.    Deployment / Implementation Model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_Toc500169338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16</w:t>
        </w:r>
        <w:r w:rsidR="00521DFD">
          <w:rPr>
            <w:webHidden/>
          </w:rPr>
          <w:fldChar w:fldCharType="end"/>
        </w:r>
      </w:hyperlink>
    </w:p>
    <w:p w14:paraId="59D8CFE7" w14:textId="77777777" w:rsidR="00521DFD" w:rsidRDefault="002B5A2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00169339" w:history="1">
        <w:r w:rsidR="00521DFD" w:rsidRPr="0009297B">
          <w:rPr>
            <w:rStyle w:val="Hyperlink"/>
            <w:rFonts w:cs="Arial"/>
          </w:rPr>
          <w:t>Appendix A: Risks and Concerns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_Toc500169339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16</w:t>
        </w:r>
        <w:r w:rsidR="00521DFD">
          <w:rPr>
            <w:webHidden/>
          </w:rPr>
          <w:fldChar w:fldCharType="end"/>
        </w:r>
      </w:hyperlink>
    </w:p>
    <w:p w14:paraId="6DACAE20" w14:textId="77777777" w:rsidR="00521DFD" w:rsidRDefault="002B5A2E">
      <w:pPr>
        <w:pStyle w:val="TOC1"/>
        <w:rPr>
          <w:rFonts w:asciiTheme="minorHAnsi" w:eastAsiaTheme="minorEastAsia" w:hAnsiTheme="minorHAnsi" w:cstheme="minorBidi"/>
          <w:b w:val="0"/>
          <w:sz w:val="22"/>
          <w:szCs w:val="22"/>
        </w:rPr>
      </w:pPr>
      <w:hyperlink w:anchor="_Toc500169340" w:history="1">
        <w:r w:rsidR="00521DFD" w:rsidRPr="0009297B">
          <w:rPr>
            <w:rStyle w:val="Hyperlink"/>
            <w:rFonts w:cs="Arial"/>
          </w:rPr>
          <w:t>Appendix B: Issues List</w:t>
        </w:r>
        <w:r w:rsidR="00521DFD">
          <w:rPr>
            <w:webHidden/>
          </w:rPr>
          <w:tab/>
        </w:r>
        <w:r w:rsidR="00521DFD">
          <w:rPr>
            <w:webHidden/>
          </w:rPr>
          <w:fldChar w:fldCharType="begin"/>
        </w:r>
        <w:r w:rsidR="00521DFD">
          <w:rPr>
            <w:webHidden/>
          </w:rPr>
          <w:instrText xml:space="preserve"> PAGEREF _Toc500169340 \h </w:instrText>
        </w:r>
        <w:r w:rsidR="00521DFD">
          <w:rPr>
            <w:webHidden/>
          </w:rPr>
        </w:r>
        <w:r w:rsidR="00521DFD">
          <w:rPr>
            <w:webHidden/>
          </w:rPr>
          <w:fldChar w:fldCharType="separate"/>
        </w:r>
        <w:r w:rsidR="00521DFD">
          <w:rPr>
            <w:webHidden/>
          </w:rPr>
          <w:t>16</w:t>
        </w:r>
        <w:r w:rsidR="00521DFD">
          <w:rPr>
            <w:webHidden/>
          </w:rPr>
          <w:fldChar w:fldCharType="end"/>
        </w:r>
      </w:hyperlink>
    </w:p>
    <w:p w14:paraId="44AC3D06" w14:textId="77777777" w:rsidR="00B55655" w:rsidRPr="004E7A3E" w:rsidRDefault="00856E7C" w:rsidP="00B55655">
      <w:pPr>
        <w:rPr>
          <w:rFonts w:asciiTheme="minorHAnsi" w:hAnsiTheme="minorHAnsi"/>
          <w:noProof/>
        </w:rPr>
      </w:pPr>
      <w:r>
        <w:rPr>
          <w:rFonts w:asciiTheme="minorHAnsi" w:eastAsia="Times New Roman" w:hAnsiTheme="minorHAnsi" w:cs="Times New Roman"/>
          <w:b/>
          <w:color w:val="auto"/>
          <w:sz w:val="24"/>
          <w:szCs w:val="20"/>
        </w:rPr>
        <w:fldChar w:fldCharType="end"/>
      </w:r>
    </w:p>
    <w:p w14:paraId="44AC3D07" w14:textId="77777777" w:rsidR="00320263" w:rsidRPr="006332F2" w:rsidRDefault="00CF2307" w:rsidP="006332F2">
      <w:pPr>
        <w:pStyle w:val="Heading1"/>
        <w:rPr>
          <w:b/>
        </w:rPr>
      </w:pPr>
      <w:r w:rsidRPr="00CF2307">
        <w:rPr>
          <w:noProof/>
        </w:rPr>
        <w:br w:type="page"/>
      </w:r>
      <w:bookmarkStart w:id="0" w:name="_Toc500169304"/>
      <w:r w:rsidR="00320263" w:rsidRPr="006332F2">
        <w:rPr>
          <w:b/>
          <w:color w:val="548DD4" w:themeColor="text2" w:themeTint="99"/>
        </w:rPr>
        <w:lastRenderedPageBreak/>
        <w:t>Document Control</w:t>
      </w:r>
      <w:bookmarkEnd w:id="0"/>
    </w:p>
    <w:p w14:paraId="44AC3D08" w14:textId="77777777" w:rsidR="00004732" w:rsidRPr="00A65859" w:rsidRDefault="00004732" w:rsidP="00004732">
      <w:pPr>
        <w:pStyle w:val="Heading2"/>
        <w:rPr>
          <w:rFonts w:asciiTheme="minorHAnsi" w:hAnsiTheme="minorHAnsi" w:cs="Arial"/>
          <w:sz w:val="36"/>
          <w:szCs w:val="36"/>
        </w:rPr>
      </w:pPr>
      <w:bookmarkStart w:id="1" w:name="_Toc366154246"/>
      <w:bookmarkStart w:id="2" w:name="_Toc500169305"/>
      <w:r w:rsidRPr="008B2A24">
        <w:rPr>
          <w:rFonts w:asciiTheme="minorHAnsi" w:hAnsiTheme="minorHAnsi" w:cs="Arial"/>
          <w:i w:val="0"/>
          <w:color w:val="0070C0"/>
          <w:sz w:val="36"/>
          <w:szCs w:val="36"/>
        </w:rPr>
        <w:t>Resources</w:t>
      </w:r>
      <w:bookmarkEnd w:id="1"/>
      <w:bookmarkEnd w:id="2"/>
      <w:r w:rsidRPr="008B2A24">
        <w:rPr>
          <w:rFonts w:asciiTheme="minorHAnsi" w:hAnsiTheme="minorHAnsi" w:cs="Arial"/>
          <w:i w:val="0"/>
          <w:color w:val="0070C0"/>
          <w:sz w:val="36"/>
          <w:szCs w:val="36"/>
        </w:rPr>
        <w:t xml:space="preserve"> </w:t>
      </w:r>
      <w:r w:rsidRPr="00A65859">
        <w:rPr>
          <w:rFonts w:asciiTheme="minorHAnsi" w:hAnsiTheme="minorHAnsi" w:cs="Arial"/>
          <w:i w:val="0"/>
          <w:sz w:val="36"/>
          <w:szCs w:val="36"/>
        </w:rPr>
        <w:t xml:space="preserve"> </w:t>
      </w: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3"/>
        <w:gridCol w:w="5167"/>
        <w:gridCol w:w="3159"/>
      </w:tblGrid>
      <w:tr w:rsidR="00004732" w:rsidRPr="00FB14A7" w14:paraId="44AC3D0C" w14:textId="77777777" w:rsidTr="00C40493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3D09" w14:textId="77777777" w:rsidR="00004732" w:rsidRPr="00FB14A7" w:rsidRDefault="00004732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Name</w:t>
            </w: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3D0A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Role </w:t>
            </w: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3D0B" w14:textId="77777777" w:rsidR="00004732" w:rsidRPr="00FB14A7" w:rsidRDefault="00004732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Email</w:t>
            </w:r>
          </w:p>
        </w:tc>
      </w:tr>
      <w:tr w:rsidR="00004732" w:rsidRPr="00FB14A7" w14:paraId="44AC3D10" w14:textId="77777777" w:rsidTr="00C40493">
        <w:trPr>
          <w:trHeight w:val="538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0D" w14:textId="77777777" w:rsidR="00004732" w:rsidRPr="00FB14A7" w:rsidRDefault="000A01A4" w:rsidP="000A01A4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Art Schwartz</w:t>
            </w: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0E" w14:textId="77777777" w:rsidR="00004732" w:rsidRPr="00FB14A7" w:rsidRDefault="000A01A4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BayCare Integration Analyst - Cloverleaf</w:t>
            </w: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0F" w14:textId="77777777" w:rsidR="000A01A4" w:rsidRPr="00FB14A7" w:rsidRDefault="002B5A2E" w:rsidP="000A01A4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hyperlink r:id="rId12" w:history="1">
              <w:r w:rsidR="000A01A4" w:rsidRPr="00D44C12">
                <w:rPr>
                  <w:rStyle w:val="Hyperlink"/>
                  <w:rFonts w:asciiTheme="minorHAnsi" w:eastAsia="Times New Roman" w:hAnsiTheme="minorHAnsi" w:cs="Arial"/>
                  <w:sz w:val="22"/>
                </w:rPr>
                <w:t>Art.Schwartz@baycare.org</w:t>
              </w:r>
            </w:hyperlink>
          </w:p>
        </w:tc>
      </w:tr>
      <w:tr w:rsidR="00004732" w:rsidRPr="00FB14A7" w14:paraId="44AC3D14" w14:textId="77777777" w:rsidTr="00C40493">
        <w:trPr>
          <w:trHeight w:val="35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1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2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3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004732" w:rsidRPr="00FB14A7" w14:paraId="44AC3D18" w14:textId="77777777" w:rsidTr="00C40493">
        <w:trPr>
          <w:trHeight w:val="35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5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6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7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004732" w:rsidRPr="00FB14A7" w14:paraId="44AC3D1C" w14:textId="77777777" w:rsidTr="00C40493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9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A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B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004732" w:rsidRPr="00FB14A7" w14:paraId="44AC3D20" w14:textId="77777777" w:rsidTr="00C40493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D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E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1F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004732" w:rsidRPr="00FB14A7" w14:paraId="44AC3D24" w14:textId="77777777" w:rsidTr="00C40493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21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22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23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004732" w:rsidRPr="00FB14A7" w14:paraId="44AC3D28" w14:textId="77777777" w:rsidTr="00C40493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25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26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27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004732" w:rsidRPr="00FB14A7" w14:paraId="44AC3D2C" w14:textId="77777777" w:rsidTr="00C40493">
        <w:trPr>
          <w:trHeight w:val="269"/>
          <w:tblCellSpacing w:w="15" w:type="dxa"/>
        </w:trPr>
        <w:tc>
          <w:tcPr>
            <w:tcW w:w="222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29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513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2A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311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2B" w14:textId="77777777" w:rsidR="00004732" w:rsidRPr="00FB14A7" w:rsidRDefault="0000473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</w:tbl>
    <w:p w14:paraId="44AC3D2D" w14:textId="77777777" w:rsidR="00004732" w:rsidRPr="00FB14A7" w:rsidRDefault="00004732" w:rsidP="00004732">
      <w:pPr>
        <w:pStyle w:val="template"/>
        <w:rPr>
          <w:rFonts w:asciiTheme="minorHAnsi" w:hAnsiTheme="minorHAnsi" w:cs="Arial"/>
          <w:i w:val="0"/>
        </w:rPr>
      </w:pPr>
    </w:p>
    <w:p w14:paraId="44AC3D2E" w14:textId="77777777" w:rsidR="00320263" w:rsidRPr="00D574A8" w:rsidRDefault="00004732" w:rsidP="00320263">
      <w:pPr>
        <w:pStyle w:val="Heading2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3" w:name="_Toc500169306"/>
      <w:r>
        <w:rPr>
          <w:rFonts w:asciiTheme="minorHAnsi" w:hAnsiTheme="minorHAnsi" w:cs="Arial"/>
          <w:i w:val="0"/>
          <w:color w:val="0070C0"/>
          <w:sz w:val="24"/>
          <w:szCs w:val="24"/>
        </w:rPr>
        <w:t xml:space="preserve">Project </w:t>
      </w:r>
      <w:r w:rsidR="00320263" w:rsidRPr="00D574A8">
        <w:rPr>
          <w:rFonts w:asciiTheme="minorHAnsi" w:hAnsiTheme="minorHAnsi" w:cs="Arial"/>
          <w:i w:val="0"/>
          <w:color w:val="0070C0"/>
          <w:sz w:val="24"/>
          <w:szCs w:val="24"/>
        </w:rPr>
        <w:t>Distribution List</w:t>
      </w:r>
      <w:bookmarkEnd w:id="3"/>
    </w:p>
    <w:p w14:paraId="44AC3D2F" w14:textId="77777777" w:rsidR="00320263" w:rsidRPr="00986DB9" w:rsidRDefault="00320263" w:rsidP="00320263">
      <w:pPr>
        <w:pStyle w:val="template"/>
        <w:rPr>
          <w:rFonts w:asciiTheme="minorHAnsi" w:hAnsiTheme="minorHAnsi" w:cs="Arial"/>
          <w:szCs w:val="22"/>
        </w:rPr>
      </w:pPr>
      <w:r w:rsidRPr="00CF2307">
        <w:rPr>
          <w:rFonts w:asciiTheme="minorHAnsi" w:hAnsiTheme="minorHAnsi" w:cs="Arial"/>
        </w:rPr>
        <w:tab/>
      </w:r>
      <w:r w:rsidRPr="00CF2307">
        <w:rPr>
          <w:rFonts w:asciiTheme="minorHAnsi" w:hAnsiTheme="minorHAnsi" w:cs="Arial"/>
          <w:szCs w:val="24"/>
        </w:rPr>
        <w:tab/>
      </w:r>
      <w:r w:rsidRPr="00CF2307">
        <w:rPr>
          <w:rFonts w:asciiTheme="minorHAnsi" w:hAnsiTheme="minorHAnsi" w:cs="Arial"/>
          <w:szCs w:val="24"/>
        </w:rPr>
        <w:tab/>
      </w:r>
      <w:r w:rsidRPr="00CF2307">
        <w:rPr>
          <w:rFonts w:asciiTheme="minorHAnsi" w:hAnsiTheme="minorHAnsi" w:cs="Arial"/>
          <w:szCs w:val="24"/>
        </w:rPr>
        <w:tab/>
      </w:r>
    </w:p>
    <w:p w14:paraId="44AC3D30" w14:textId="77777777" w:rsidR="00320263" w:rsidRPr="00D574A8" w:rsidRDefault="00320263" w:rsidP="00320263">
      <w:pPr>
        <w:pStyle w:val="Heading2"/>
        <w:rPr>
          <w:rFonts w:asciiTheme="minorHAnsi" w:hAnsiTheme="minorHAnsi" w:cs="Arial"/>
          <w:i w:val="0"/>
          <w:color w:val="0070C0"/>
          <w:sz w:val="24"/>
          <w:szCs w:val="24"/>
        </w:rPr>
      </w:pP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</w:t>
      </w:r>
      <w:bookmarkStart w:id="4" w:name="_Toc500169307"/>
      <w:r w:rsidR="00DD51E6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Document 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Version Control</w:t>
      </w:r>
      <w:bookmarkEnd w:id="4"/>
    </w:p>
    <w:p w14:paraId="44AC3D31" w14:textId="77777777" w:rsidR="00320263" w:rsidRPr="004E7A3E" w:rsidRDefault="00320263" w:rsidP="00320263">
      <w:pPr>
        <w:pStyle w:val="template"/>
        <w:rPr>
          <w:rFonts w:asciiTheme="minorHAnsi" w:hAnsiTheme="minorHAnsi" w:cs="Arial"/>
          <w:i w:val="0"/>
        </w:rPr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1551"/>
        <w:gridCol w:w="2127"/>
        <w:gridCol w:w="4320"/>
      </w:tblGrid>
      <w:tr w:rsidR="00320263" w:rsidRPr="004E7A3E" w14:paraId="44AC3D36" w14:textId="77777777" w:rsidTr="00D574A8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3D32" w14:textId="77777777" w:rsidR="00320263" w:rsidRPr="004E7A3E" w:rsidRDefault="00320263" w:rsidP="00BD6161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bookmarkStart w:id="5" w:name="_Toc439994665"/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Version  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3D33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Date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3D34" w14:textId="77777777" w:rsidR="00320263" w:rsidRPr="004E7A3E" w:rsidRDefault="00320263" w:rsidP="00BD6161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Modifier    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3D35" w14:textId="77777777" w:rsidR="00320263" w:rsidRPr="004E7A3E" w:rsidRDefault="00320263" w:rsidP="00BD6161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Description </w:t>
            </w:r>
          </w:p>
        </w:tc>
      </w:tr>
      <w:tr w:rsidR="00320263" w:rsidRPr="004E7A3E" w14:paraId="44AC3D3B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3D37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color w:val="000000"/>
                <w:sz w:val="22"/>
              </w:rPr>
              <w:t>V</w:t>
            </w:r>
            <w:r w:rsidR="005B2F33">
              <w:rPr>
                <w:rFonts w:asciiTheme="minorHAnsi" w:eastAsia="Times New Roman" w:hAnsiTheme="minorHAnsi" w:cs="Arial"/>
                <w:color w:val="000000"/>
                <w:sz w:val="22"/>
              </w:rPr>
              <w:t>1.0</w:t>
            </w:r>
          </w:p>
        </w:tc>
        <w:sdt>
          <w:sdtPr>
            <w:rPr>
              <w:rFonts w:asciiTheme="minorHAnsi" w:eastAsia="Times New Roman" w:hAnsiTheme="minorHAnsi" w:cs="Arial"/>
              <w:color w:val="000000"/>
              <w:sz w:val="22"/>
            </w:rPr>
            <w:id w:val="1137680476"/>
            <w:placeholder>
              <w:docPart w:val="480A4568262349F4B1C1232434AC557D"/>
            </w:placeholder>
            <w:date w:fullDate="2015-05-05T00:00:00Z">
              <w:dateFormat w:val="M/d/yyyy"/>
              <w:lid w:val="en-US"/>
              <w:storeMappedDataAs w:val="dateTime"/>
              <w:calendar w:val="gregorian"/>
            </w:date>
          </w:sdtPr>
          <w:sdtEndPr/>
          <w:sdtContent>
            <w:tc>
              <w:tcPr>
                <w:tcW w:w="1521" w:type="dxa"/>
                <w:tcBorders>
                  <w:top w:val="outset" w:sz="6" w:space="0" w:color="auto"/>
                  <w:left w:val="outset" w:sz="6" w:space="0" w:color="auto"/>
                  <w:bottom w:val="outset" w:sz="6" w:space="0" w:color="auto"/>
                  <w:right w:val="outset" w:sz="6" w:space="0" w:color="auto"/>
                </w:tcBorders>
                <w:vAlign w:val="center"/>
                <w:hideMark/>
              </w:tcPr>
              <w:p w14:paraId="44AC3D38" w14:textId="77777777" w:rsidR="00320263" w:rsidRPr="004E7A3E" w:rsidRDefault="000A01A4" w:rsidP="00BD6161">
                <w:pPr>
                  <w:spacing w:after="0" w:line="240" w:lineRule="auto"/>
                  <w:rPr>
                    <w:rFonts w:asciiTheme="minorHAnsi" w:eastAsia="Times New Roman" w:hAnsiTheme="minorHAnsi" w:cs="Arial"/>
                    <w:color w:val="000000"/>
                    <w:sz w:val="22"/>
                  </w:rPr>
                </w:pPr>
                <w:r>
                  <w:rPr>
                    <w:rFonts w:asciiTheme="minorHAnsi" w:eastAsia="Times New Roman" w:hAnsiTheme="minorHAnsi" w:cs="Arial"/>
                    <w:color w:val="000000"/>
                    <w:sz w:val="22"/>
                  </w:rPr>
                  <w:t>5/5/2015</w:t>
                </w:r>
              </w:p>
            </w:tc>
          </w:sdtContent>
        </w:sdt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sdt>
            <w:sdtPr>
              <w:rPr>
                <w:rFonts w:asciiTheme="minorHAnsi" w:eastAsia="Times New Roman" w:hAnsiTheme="minorHAnsi" w:cs="Arial"/>
                <w:color w:val="000000"/>
                <w:sz w:val="22"/>
              </w:rPr>
              <w:id w:val="872104"/>
              <w:placeholder>
                <w:docPart w:val="FFBC8C3A14C44C94B028AF619EEBD5F7"/>
              </w:placeholder>
            </w:sdtPr>
            <w:sdtEndPr/>
            <w:sdtContent>
              <w:p w14:paraId="44AC3D39" w14:textId="77777777" w:rsidR="00320263" w:rsidRPr="004E7A3E" w:rsidRDefault="000A01A4" w:rsidP="000A01A4">
                <w:pPr>
                  <w:spacing w:after="0" w:line="240" w:lineRule="auto"/>
                  <w:rPr>
                    <w:rFonts w:asciiTheme="minorHAnsi" w:eastAsia="Times New Roman" w:hAnsiTheme="minorHAnsi" w:cs="Arial"/>
                    <w:color w:val="000000"/>
                    <w:sz w:val="22"/>
                  </w:rPr>
                </w:pPr>
                <w:r>
                  <w:rPr>
                    <w:rFonts w:asciiTheme="minorHAnsi" w:eastAsia="Times New Roman" w:hAnsiTheme="minorHAnsi" w:cs="Arial"/>
                    <w:color w:val="000000"/>
                    <w:sz w:val="22"/>
                  </w:rPr>
                  <w:t>Cliff Patton</w:t>
                </w:r>
              </w:p>
            </w:sdtContent>
          </w:sdt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3D3A" w14:textId="77777777" w:rsidR="00320263" w:rsidRPr="004E7A3E" w:rsidRDefault="004D1F30" w:rsidP="006723C5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Original</w:t>
            </w:r>
            <w:r w:rsidR="00D906D7">
              <w:rPr>
                <w:rFonts w:asciiTheme="minorHAnsi" w:eastAsia="Times New Roman" w:hAnsiTheme="minorHAnsi" w:cs="Arial"/>
                <w:color w:val="000000"/>
                <w:sz w:val="22"/>
              </w:rPr>
              <w:t>ly</w:t>
            </w: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 xml:space="preserve"> Created </w:t>
            </w:r>
          </w:p>
        </w:tc>
      </w:tr>
      <w:tr w:rsidR="00375D69" w:rsidRPr="004E7A3E" w14:paraId="44AC3D40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3C" w14:textId="77777777" w:rsidR="00375D69" w:rsidRPr="00CF2307" w:rsidRDefault="00375D69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3D" w14:textId="77777777" w:rsidR="00375D69" w:rsidRDefault="00375D69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3E" w14:textId="77777777" w:rsidR="00375D69" w:rsidRDefault="00375D69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3F" w14:textId="77777777" w:rsidR="00375D69" w:rsidRDefault="00375D69" w:rsidP="006723C5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375D69" w:rsidRPr="004E7A3E" w14:paraId="44AC3D45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41" w14:textId="77777777" w:rsidR="00375D69" w:rsidRPr="00CF2307" w:rsidRDefault="00375D69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42" w14:textId="77777777" w:rsidR="00375D69" w:rsidRDefault="00375D69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43" w14:textId="77777777" w:rsidR="00375D69" w:rsidRDefault="00375D69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3D44" w14:textId="77777777" w:rsidR="00375D69" w:rsidRDefault="00375D69" w:rsidP="006723C5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320263" w:rsidRPr="004E7A3E" w14:paraId="44AC3D4A" w14:textId="77777777" w:rsidTr="00BD6161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3D46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3D47" w14:textId="77777777" w:rsidR="00320263" w:rsidRPr="004E7A3E" w:rsidRDefault="00320263" w:rsidP="00933A60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3D48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3D49" w14:textId="77777777" w:rsidR="00320263" w:rsidRPr="004E7A3E" w:rsidRDefault="00320263" w:rsidP="00BD6161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bookmarkEnd w:id="5"/>
    </w:tbl>
    <w:p w14:paraId="44AC3D4B" w14:textId="77777777" w:rsidR="00320263" w:rsidRDefault="00320263">
      <w:pPr>
        <w:rPr>
          <w:rFonts w:asciiTheme="minorHAnsi" w:eastAsiaTheme="majorEastAsia" w:hAnsiTheme="minorHAnsi" w:cs="Arial"/>
          <w:bCs/>
          <w:color w:val="365F91" w:themeColor="accent1" w:themeShade="BF"/>
          <w:sz w:val="28"/>
          <w:szCs w:val="28"/>
        </w:rPr>
      </w:pPr>
      <w:r>
        <w:rPr>
          <w:rFonts w:asciiTheme="minorHAnsi" w:hAnsiTheme="minorHAnsi" w:cs="Arial"/>
          <w:sz w:val="28"/>
        </w:rPr>
        <w:br w:type="page"/>
      </w:r>
    </w:p>
    <w:p w14:paraId="44AC3D4C" w14:textId="77777777" w:rsidR="00116C57" w:rsidRPr="00D574A8" w:rsidRDefault="00CF2307" w:rsidP="00116C57">
      <w:pPr>
        <w:pStyle w:val="Heading1"/>
        <w:rPr>
          <w:rFonts w:asciiTheme="minorHAnsi" w:hAnsiTheme="minorHAnsi" w:cs="Arial"/>
          <w:color w:val="0070C0"/>
          <w:sz w:val="28"/>
        </w:rPr>
      </w:pPr>
      <w:bookmarkStart w:id="6" w:name="_Toc500169308"/>
      <w:r w:rsidRPr="00D574A8">
        <w:rPr>
          <w:rFonts w:asciiTheme="minorHAnsi" w:hAnsiTheme="minorHAnsi" w:cs="Arial"/>
          <w:color w:val="0070C0"/>
          <w:sz w:val="28"/>
        </w:rPr>
        <w:lastRenderedPageBreak/>
        <w:t xml:space="preserve">1.    </w:t>
      </w:r>
      <w:r w:rsidR="00AF6F98" w:rsidRPr="00D574A8">
        <w:rPr>
          <w:rFonts w:asciiTheme="minorHAnsi" w:hAnsiTheme="minorHAnsi" w:cs="Arial"/>
          <w:color w:val="0070C0"/>
          <w:sz w:val="28"/>
        </w:rPr>
        <w:t>Introduction</w:t>
      </w:r>
      <w:bookmarkEnd w:id="6"/>
      <w:r w:rsidR="00AF6F98" w:rsidRPr="00D574A8">
        <w:rPr>
          <w:rFonts w:asciiTheme="minorHAnsi" w:hAnsiTheme="minorHAnsi" w:cs="Arial"/>
          <w:color w:val="0070C0"/>
          <w:sz w:val="28"/>
        </w:rPr>
        <w:t xml:space="preserve"> </w:t>
      </w:r>
    </w:p>
    <w:p w14:paraId="44AC3D4D" w14:textId="77777777" w:rsidR="00B55655" w:rsidRPr="00D574A8" w:rsidRDefault="00CF2307" w:rsidP="00B55655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7" w:name="_Toc500169309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1.1    </w:t>
      </w:r>
      <w:r w:rsidR="006F17D5" w:rsidRPr="00D574A8">
        <w:rPr>
          <w:rFonts w:asciiTheme="minorHAnsi" w:hAnsiTheme="minorHAnsi" w:cs="Arial"/>
          <w:i w:val="0"/>
          <w:color w:val="0070C0"/>
          <w:sz w:val="24"/>
          <w:szCs w:val="24"/>
        </w:rPr>
        <w:t>Purpose</w:t>
      </w:r>
      <w:bookmarkEnd w:id="7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</w:t>
      </w:r>
    </w:p>
    <w:sdt>
      <w:sdtPr>
        <w:rPr>
          <w:rFonts w:asciiTheme="minorHAnsi" w:hAnsiTheme="minorHAnsi" w:cs="Arial"/>
          <w:i w:val="0"/>
        </w:rPr>
        <w:id w:val="-1736706375"/>
        <w:placeholder>
          <w:docPart w:val="FFBC8C3A14C44C94B028AF619EEBD5F7"/>
        </w:placeholder>
      </w:sdtPr>
      <w:sdtEndPr/>
      <w:sdtContent>
        <w:p w14:paraId="44AC3D4E" w14:textId="77777777" w:rsidR="00C53B6B" w:rsidRPr="000A01A4" w:rsidRDefault="000A01A4" w:rsidP="00B46568">
          <w:pPr>
            <w:pStyle w:val="template"/>
            <w:rPr>
              <w:rFonts w:ascii="Calibri" w:hAnsi="Calibri" w:cs="Arial"/>
              <w:i w:val="0"/>
            </w:rPr>
          </w:pPr>
          <w:r>
            <w:rPr>
              <w:rFonts w:ascii="Calibri" w:hAnsi="Calibri" w:cs="Arial"/>
              <w:i w:val="0"/>
            </w:rPr>
            <w:t xml:space="preserve">This document will define the communication protocol, message structure, and special business logic for the ADT </w:t>
          </w:r>
          <w:r w:rsidR="00757504">
            <w:rPr>
              <w:rFonts w:ascii="Calibri" w:hAnsi="Calibri" w:cs="Arial"/>
              <w:i w:val="0"/>
            </w:rPr>
            <w:t>Soarian</w:t>
          </w:r>
          <w:r>
            <w:rPr>
              <w:rFonts w:ascii="Calibri" w:hAnsi="Calibri" w:cs="Arial"/>
              <w:i w:val="0"/>
            </w:rPr>
            <w:t xml:space="preserve"> to Availity interfaces. This document will be used to complete the build and to denote all changes to the initial requirements. The intended audience is developers and business owners.</w:t>
          </w:r>
        </w:p>
      </w:sdtContent>
    </w:sdt>
    <w:p w14:paraId="44AC3D4F" w14:textId="77777777" w:rsidR="009666CA" w:rsidRPr="00D574A8" w:rsidRDefault="009666CA" w:rsidP="00463E66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</w:rPr>
      </w:pPr>
      <w:bookmarkStart w:id="8" w:name="_Toc500169310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1.2    Project Scope</w:t>
      </w:r>
      <w:bookmarkEnd w:id="8"/>
    </w:p>
    <w:p w14:paraId="44AC3D50" w14:textId="180C0D17" w:rsidR="009666CA" w:rsidRPr="004E7A3E" w:rsidRDefault="002B5A2E" w:rsidP="009666CA">
      <w:pPr>
        <w:pStyle w:val="template"/>
        <w:rPr>
          <w:rFonts w:asciiTheme="minorHAnsi" w:hAnsiTheme="minorHAnsi" w:cs="Arial"/>
          <w:i w:val="0"/>
        </w:rPr>
      </w:pPr>
      <w:sdt>
        <w:sdtPr>
          <w:rPr>
            <w:rFonts w:asciiTheme="minorHAnsi" w:hAnsiTheme="minorHAnsi" w:cs="Arial"/>
            <w:i w:val="0"/>
          </w:rPr>
          <w:id w:val="-1111823088"/>
          <w:placeholder>
            <w:docPart w:val="FFBC8C3A14C44C94B028AF619EEBD5F7"/>
          </w:placeholder>
        </w:sdtPr>
        <w:sdtEndPr/>
        <w:sdtContent>
          <w:r w:rsidR="006F683A">
            <w:rPr>
              <w:rFonts w:asciiTheme="minorHAnsi" w:hAnsiTheme="minorHAnsi" w:cs="Arial"/>
              <w:i w:val="0"/>
            </w:rPr>
            <w:t>This interface will facilitate the automation of the filing insurance authorizations to payers contracted with both BayCare and Availity</w:t>
          </w:r>
          <w:r w:rsidR="009666CA">
            <w:rPr>
              <w:rFonts w:asciiTheme="minorHAnsi" w:hAnsiTheme="minorHAnsi" w:cs="Arial"/>
              <w:i w:val="0"/>
            </w:rPr>
            <w:t>.</w:t>
          </w:r>
          <w:r>
            <w:rPr>
              <w:rFonts w:asciiTheme="minorHAnsi" w:hAnsiTheme="minorHAnsi" w:cs="Arial"/>
              <w:i w:val="0"/>
            </w:rPr>
            <w:t xml:space="preserve"> This interface will send qualified patient accounts with insurances from Blue Cross, Humana and Etna  </w:t>
          </w:r>
        </w:sdtContent>
      </w:sdt>
    </w:p>
    <w:p w14:paraId="44AC3D51" w14:textId="77777777" w:rsidR="009666CA" w:rsidRDefault="009666CA" w:rsidP="00B46568">
      <w:pPr>
        <w:pStyle w:val="template"/>
        <w:rPr>
          <w:rFonts w:asciiTheme="minorHAnsi" w:hAnsiTheme="minorHAnsi" w:cs="Arial"/>
        </w:rPr>
      </w:pPr>
    </w:p>
    <w:p w14:paraId="44AC3D52" w14:textId="77777777" w:rsidR="00B95DEE" w:rsidRDefault="00B95DEE" w:rsidP="00E40F36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sz w:val="24"/>
          <w:szCs w:val="24"/>
        </w:rPr>
      </w:pPr>
    </w:p>
    <w:p w14:paraId="44AC3D53" w14:textId="193FE1C4" w:rsidR="00E40F36" w:rsidRPr="00D574A8" w:rsidRDefault="00CF2307" w:rsidP="00E40F36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9" w:name="_Toc500169311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1.</w:t>
      </w:r>
      <w:r w:rsidR="00521DFD">
        <w:rPr>
          <w:rFonts w:asciiTheme="minorHAnsi" w:hAnsiTheme="minorHAnsi" w:cs="Arial"/>
          <w:i w:val="0"/>
          <w:color w:val="0070C0"/>
          <w:sz w:val="24"/>
          <w:szCs w:val="24"/>
        </w:rPr>
        <w:t>3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Terminology Standards</w:t>
      </w:r>
      <w:bookmarkEnd w:id="9"/>
    </w:p>
    <w:p w14:paraId="44AC3D54" w14:textId="4A615A71" w:rsidR="00446283" w:rsidRPr="00D574A8" w:rsidRDefault="00446283" w:rsidP="00446283">
      <w:pPr>
        <w:pStyle w:val="Heading3"/>
        <w:ind w:firstLine="720"/>
        <w:rPr>
          <w:b w:val="0"/>
          <w:color w:val="0070C0"/>
        </w:rPr>
      </w:pPr>
      <w:bookmarkStart w:id="10" w:name="_Toc411425295"/>
      <w:bookmarkStart w:id="11" w:name="_Toc500169312"/>
      <w:r w:rsidRPr="00D574A8">
        <w:rPr>
          <w:rFonts w:asciiTheme="minorHAnsi" w:hAnsiTheme="minorHAnsi" w:cs="Arial"/>
          <w:b w:val="0"/>
          <w:color w:val="0070C0"/>
          <w:sz w:val="22"/>
        </w:rPr>
        <w:t>1.</w:t>
      </w:r>
      <w:r w:rsidR="00521DFD">
        <w:rPr>
          <w:rFonts w:asciiTheme="minorHAnsi" w:hAnsiTheme="minorHAnsi" w:cs="Arial"/>
          <w:b w:val="0"/>
          <w:color w:val="0070C0"/>
          <w:sz w:val="22"/>
        </w:rPr>
        <w:t>3</w:t>
      </w:r>
      <w:r w:rsidRPr="00D574A8">
        <w:rPr>
          <w:rFonts w:asciiTheme="minorHAnsi" w:hAnsiTheme="minorHAnsi" w:cs="Arial"/>
          <w:b w:val="0"/>
          <w:color w:val="0070C0"/>
          <w:sz w:val="22"/>
        </w:rPr>
        <w:t>.1 Acronyms</w:t>
      </w:r>
      <w:bookmarkEnd w:id="10"/>
      <w:bookmarkEnd w:id="11"/>
    </w:p>
    <w:sdt>
      <w:sdtPr>
        <w:rPr>
          <w:rFonts w:asciiTheme="minorHAnsi" w:hAnsiTheme="minorHAnsi" w:cs="Arial"/>
          <w:color w:val="auto"/>
          <w:sz w:val="22"/>
        </w:rPr>
        <w:id w:val="-1106347750"/>
        <w:placeholder>
          <w:docPart w:val="533F920C081443FE88C8F82509346603"/>
        </w:placeholder>
      </w:sdtPr>
      <w:sdtEndPr/>
      <w:sdtContent>
        <w:sdt>
          <w:sdtPr>
            <w:rPr>
              <w:rFonts w:asciiTheme="minorHAnsi" w:hAnsiTheme="minorHAnsi" w:cs="Arial"/>
              <w:color w:val="auto"/>
              <w:sz w:val="22"/>
            </w:rPr>
            <w:id w:val="448434807"/>
            <w:placeholder>
              <w:docPart w:val="19FFC0626D6F4D998DEBCD23F3B82C4C"/>
            </w:placeholder>
          </w:sdtPr>
          <w:sdtEndPr/>
          <w:sdtContent>
            <w:p w14:paraId="44AC3D55" w14:textId="77777777" w:rsidR="00DD1A35" w:rsidRDefault="00DD1A35" w:rsidP="00DD1A35">
              <w:pPr>
                <w:ind w:left="720"/>
                <w:rPr>
                  <w:rFonts w:asciiTheme="minorHAnsi" w:hAnsiTheme="minorHAnsi" w:cs="Arial"/>
                  <w:color w:val="auto"/>
                  <w:sz w:val="22"/>
                </w:rPr>
              </w:pPr>
              <w:r>
                <w:rPr>
                  <w:rFonts w:asciiTheme="minorHAnsi" w:hAnsiTheme="minorHAnsi" w:cs="Arial"/>
                  <w:color w:val="auto"/>
                  <w:sz w:val="22"/>
                </w:rPr>
                <w:t>BCBSFL</w:t>
              </w:r>
              <w:r>
                <w:rPr>
                  <w:rFonts w:asciiTheme="minorHAnsi" w:hAnsiTheme="minorHAnsi" w:cs="Arial"/>
                  <w:color w:val="auto"/>
                  <w:sz w:val="22"/>
                </w:rPr>
                <w:tab/>
              </w:r>
              <w:r>
                <w:rPr>
                  <w:rFonts w:asciiTheme="minorHAnsi" w:hAnsiTheme="minorHAnsi" w:cs="Arial"/>
                  <w:color w:val="auto"/>
                  <w:sz w:val="22"/>
                </w:rPr>
                <w:tab/>
                <w:t>Blue Cross/Blue Shield - Florida</w:t>
              </w:r>
            </w:p>
            <w:p w14:paraId="44AC3D56" w14:textId="77777777" w:rsidR="00DD1A35" w:rsidRDefault="00DD1A35" w:rsidP="00DD1A35">
              <w:pPr>
                <w:ind w:left="720"/>
                <w:rPr>
                  <w:rFonts w:asciiTheme="minorHAnsi" w:hAnsiTheme="minorHAnsi" w:cs="Arial"/>
                  <w:color w:val="auto"/>
                  <w:sz w:val="22"/>
                </w:rPr>
              </w:pPr>
              <w:r>
                <w:rPr>
                  <w:rFonts w:asciiTheme="minorHAnsi" w:hAnsiTheme="minorHAnsi" w:cs="Arial"/>
                  <w:color w:val="auto"/>
                  <w:sz w:val="22"/>
                </w:rPr>
                <w:t>LPI</w:t>
              </w:r>
              <w:r>
                <w:rPr>
                  <w:rFonts w:asciiTheme="minorHAnsi" w:hAnsiTheme="minorHAnsi" w:cs="Arial"/>
                  <w:color w:val="auto"/>
                  <w:sz w:val="22"/>
                </w:rPr>
                <w:tab/>
              </w:r>
              <w:r>
                <w:rPr>
                  <w:rFonts w:asciiTheme="minorHAnsi" w:hAnsiTheme="minorHAnsi" w:cs="Arial"/>
                  <w:color w:val="auto"/>
                  <w:sz w:val="22"/>
                </w:rPr>
                <w:tab/>
                <w:t>Local Provider Identifier</w:t>
              </w:r>
            </w:p>
            <w:p w14:paraId="44AC3D57" w14:textId="77777777" w:rsidR="00446283" w:rsidRPr="00DD1A35" w:rsidRDefault="00DD1A35" w:rsidP="00DD1A35">
              <w:pPr>
                <w:ind w:left="720"/>
                <w:rPr>
                  <w:rFonts w:asciiTheme="minorHAnsi" w:hAnsiTheme="minorHAnsi" w:cs="Arial"/>
                  <w:color w:val="auto"/>
                  <w:sz w:val="22"/>
                </w:rPr>
              </w:pPr>
              <w:r>
                <w:rPr>
                  <w:rFonts w:asciiTheme="minorHAnsi" w:hAnsiTheme="minorHAnsi" w:cs="Arial"/>
                  <w:color w:val="auto"/>
                  <w:sz w:val="22"/>
                </w:rPr>
                <w:t>NPI</w:t>
              </w:r>
              <w:r>
                <w:rPr>
                  <w:rFonts w:asciiTheme="minorHAnsi" w:hAnsiTheme="minorHAnsi" w:cs="Arial"/>
                  <w:color w:val="auto"/>
                  <w:sz w:val="22"/>
                </w:rPr>
                <w:tab/>
              </w:r>
              <w:r>
                <w:rPr>
                  <w:rFonts w:asciiTheme="minorHAnsi" w:hAnsiTheme="minorHAnsi" w:cs="Arial"/>
                  <w:color w:val="auto"/>
                  <w:sz w:val="22"/>
                </w:rPr>
                <w:tab/>
                <w:t>National Provider Identifier</w:t>
              </w:r>
            </w:p>
          </w:sdtContent>
        </w:sdt>
      </w:sdtContent>
    </w:sdt>
    <w:p w14:paraId="44AC3D58" w14:textId="2EF7FC61" w:rsidR="00C66DF0" w:rsidRPr="00D574A8" w:rsidRDefault="00446283" w:rsidP="00446283">
      <w:pPr>
        <w:pStyle w:val="Heading3"/>
        <w:ind w:firstLine="720"/>
        <w:rPr>
          <w:b w:val="0"/>
          <w:color w:val="0070C0"/>
        </w:rPr>
      </w:pPr>
      <w:r w:rsidRPr="00D574A8">
        <w:rPr>
          <w:rFonts w:asciiTheme="minorHAnsi" w:hAnsiTheme="minorHAnsi" w:cs="Arial"/>
          <w:b w:val="0"/>
          <w:color w:val="0070C0"/>
          <w:sz w:val="22"/>
        </w:rPr>
        <w:t xml:space="preserve"> </w:t>
      </w:r>
      <w:bookmarkStart w:id="12" w:name="_Toc500169313"/>
      <w:r w:rsidR="00CF2307" w:rsidRPr="00D574A8">
        <w:rPr>
          <w:rFonts w:asciiTheme="minorHAnsi" w:hAnsiTheme="minorHAnsi" w:cs="Arial"/>
          <w:b w:val="0"/>
          <w:color w:val="0070C0"/>
          <w:sz w:val="22"/>
        </w:rPr>
        <w:t>1.</w:t>
      </w:r>
      <w:r w:rsidR="00521DFD">
        <w:rPr>
          <w:rFonts w:asciiTheme="minorHAnsi" w:hAnsiTheme="minorHAnsi" w:cs="Arial"/>
          <w:b w:val="0"/>
          <w:color w:val="0070C0"/>
          <w:sz w:val="22"/>
        </w:rPr>
        <w:t>3</w:t>
      </w:r>
      <w:r w:rsidR="00CF2307" w:rsidRPr="00D574A8">
        <w:rPr>
          <w:rFonts w:asciiTheme="minorHAnsi" w:hAnsiTheme="minorHAnsi" w:cs="Arial"/>
          <w:b w:val="0"/>
          <w:color w:val="0070C0"/>
          <w:sz w:val="22"/>
        </w:rPr>
        <w:t>.2 Glossary</w:t>
      </w:r>
      <w:bookmarkEnd w:id="12"/>
    </w:p>
    <w:p w14:paraId="44AC3D59" w14:textId="77777777" w:rsidR="008F1EDB" w:rsidRPr="004E7A3E" w:rsidRDefault="008F1EDB" w:rsidP="007A3CDB">
      <w:pPr>
        <w:ind w:left="720"/>
        <w:rPr>
          <w:rFonts w:asciiTheme="minorHAnsi" w:hAnsiTheme="minorHAnsi" w:cs="Arial"/>
          <w:color w:val="auto"/>
        </w:rPr>
      </w:pPr>
    </w:p>
    <w:p w14:paraId="44AC3D5A" w14:textId="39D87414" w:rsidR="00B55655" w:rsidRPr="00D574A8" w:rsidRDefault="00CF2307" w:rsidP="00B55655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13" w:name="_Toc304970742"/>
      <w:bookmarkStart w:id="14" w:name="_Toc500169314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1.</w:t>
      </w:r>
      <w:r w:rsidR="00521DFD">
        <w:rPr>
          <w:rFonts w:asciiTheme="minorHAnsi" w:hAnsiTheme="minorHAnsi" w:cs="Arial"/>
          <w:i w:val="0"/>
          <w:color w:val="0070C0"/>
          <w:sz w:val="24"/>
          <w:szCs w:val="24"/>
        </w:rPr>
        <w:t>4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</w:t>
      </w:r>
      <w:r w:rsidR="00B95DEE"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Document 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References</w:t>
      </w:r>
      <w:bookmarkEnd w:id="13"/>
      <w:bookmarkEnd w:id="14"/>
    </w:p>
    <w:p w14:paraId="44AC3D5B" w14:textId="77777777" w:rsidR="00235E8B" w:rsidRDefault="00235E8B" w:rsidP="00235E8B">
      <w:pPr>
        <w:pStyle w:val="template"/>
        <w:rPr>
          <w:rFonts w:asciiTheme="minorHAnsi" w:hAnsiTheme="minorHAnsi" w:cs="Arial"/>
          <w:i w:val="0"/>
        </w:rPr>
      </w:pPr>
    </w:p>
    <w:p w14:paraId="44AC3D5C" w14:textId="77777777" w:rsidR="0094739F" w:rsidRDefault="00D866DA" w:rsidP="00D866DA">
      <w:pPr>
        <w:pStyle w:val="template"/>
        <w:tabs>
          <w:tab w:val="left" w:pos="1110"/>
        </w:tabs>
        <w:rPr>
          <w:rFonts w:asciiTheme="minorHAnsi" w:hAnsiTheme="minorHAnsi" w:cs="Arial"/>
          <w:i w:val="0"/>
        </w:rPr>
      </w:pPr>
      <w:r>
        <w:rPr>
          <w:rFonts w:asciiTheme="minorHAnsi" w:hAnsiTheme="minorHAnsi" w:cs="Arial"/>
          <w:i w:val="0"/>
        </w:rPr>
        <w:tab/>
      </w:r>
    </w:p>
    <w:p w14:paraId="44AC3D5D" w14:textId="77777777" w:rsidR="004308CF" w:rsidRDefault="004308CF">
      <w:pPr>
        <w:rPr>
          <w:rFonts w:asciiTheme="minorHAnsi" w:eastAsiaTheme="majorEastAsia" w:hAnsiTheme="minorHAnsi" w:cs="Arial"/>
          <w:bCs/>
          <w:color w:val="0070C0"/>
          <w:sz w:val="24"/>
          <w:szCs w:val="24"/>
        </w:rPr>
      </w:pPr>
      <w:r>
        <w:rPr>
          <w:rFonts w:asciiTheme="minorHAnsi" w:hAnsiTheme="minorHAnsi" w:cs="Arial"/>
          <w:i/>
          <w:color w:val="0070C0"/>
          <w:sz w:val="24"/>
          <w:szCs w:val="24"/>
        </w:rPr>
        <w:br w:type="page"/>
      </w:r>
    </w:p>
    <w:p w14:paraId="44AC3D5E" w14:textId="77777777" w:rsidR="00C40493" w:rsidRPr="00D574A8" w:rsidRDefault="00C40493" w:rsidP="00C40493">
      <w:pPr>
        <w:pStyle w:val="Heading1"/>
        <w:rPr>
          <w:rFonts w:asciiTheme="minorHAnsi" w:hAnsiTheme="minorHAnsi" w:cs="Arial"/>
          <w:color w:val="0070C0"/>
          <w:sz w:val="28"/>
        </w:rPr>
      </w:pPr>
      <w:bookmarkStart w:id="15" w:name="_Toc500169315"/>
      <w:r>
        <w:rPr>
          <w:rFonts w:asciiTheme="minorHAnsi" w:hAnsiTheme="minorHAnsi" w:cs="Arial"/>
          <w:color w:val="0070C0"/>
          <w:sz w:val="28"/>
        </w:rPr>
        <w:lastRenderedPageBreak/>
        <w:t>2</w:t>
      </w:r>
      <w:r w:rsidRPr="00D574A8">
        <w:rPr>
          <w:rFonts w:asciiTheme="minorHAnsi" w:hAnsiTheme="minorHAnsi" w:cs="Arial"/>
          <w:color w:val="0070C0"/>
          <w:sz w:val="28"/>
        </w:rPr>
        <w:t xml:space="preserve">.    </w:t>
      </w:r>
      <w:r>
        <w:rPr>
          <w:rFonts w:asciiTheme="minorHAnsi" w:hAnsiTheme="minorHAnsi" w:cs="Arial"/>
          <w:color w:val="0070C0"/>
          <w:sz w:val="28"/>
        </w:rPr>
        <w:t>Diagram</w:t>
      </w:r>
      <w:bookmarkEnd w:id="15"/>
      <w:r w:rsidRPr="00D574A8">
        <w:rPr>
          <w:rFonts w:asciiTheme="minorHAnsi" w:hAnsiTheme="minorHAnsi" w:cs="Arial"/>
          <w:color w:val="0070C0"/>
          <w:sz w:val="28"/>
        </w:rPr>
        <w:t xml:space="preserve"> </w:t>
      </w:r>
    </w:p>
    <w:p w14:paraId="44AC3D60" w14:textId="77777777" w:rsidR="004D01FE" w:rsidRPr="004D01FE" w:rsidRDefault="004D01FE" w:rsidP="004D01FE">
      <w:pPr>
        <w:spacing w:line="240" w:lineRule="auto"/>
      </w:pPr>
    </w:p>
    <w:p w14:paraId="44AC3D61" w14:textId="77777777" w:rsidR="00251535" w:rsidRDefault="00251535" w:rsidP="004D01FE">
      <w:pPr>
        <w:spacing w:line="240" w:lineRule="auto"/>
        <w:rPr>
          <w:rFonts w:asciiTheme="minorHAnsi" w:hAnsiTheme="minorHAnsi" w:cs="Arial"/>
          <w:color w:val="auto"/>
          <w:sz w:val="22"/>
        </w:rPr>
      </w:pPr>
    </w:p>
    <w:p w14:paraId="44AC3D63" w14:textId="77777777" w:rsidR="00025139" w:rsidRPr="00D574A8" w:rsidRDefault="00025139" w:rsidP="00025139">
      <w:pPr>
        <w:pStyle w:val="Heading1"/>
        <w:spacing w:after="240" w:line="240" w:lineRule="atLeast"/>
        <w:rPr>
          <w:rFonts w:asciiTheme="minorHAnsi" w:hAnsiTheme="minorHAnsi" w:cs="Arial"/>
          <w:color w:val="0070C0"/>
          <w:sz w:val="22"/>
        </w:rPr>
      </w:pPr>
      <w:bookmarkStart w:id="16" w:name="_Toc500169316"/>
      <w:r w:rsidRPr="00D574A8">
        <w:rPr>
          <w:rFonts w:asciiTheme="minorHAnsi" w:hAnsiTheme="minorHAnsi" w:cs="Arial"/>
          <w:color w:val="0070C0"/>
          <w:sz w:val="28"/>
        </w:rPr>
        <w:t>3.    Requirements</w:t>
      </w:r>
      <w:bookmarkEnd w:id="16"/>
    </w:p>
    <w:p w14:paraId="44AC3D64" w14:textId="77777777" w:rsidR="00547B29" w:rsidRPr="00D574A8" w:rsidRDefault="00CF2307" w:rsidP="004D01FE">
      <w:pPr>
        <w:pStyle w:val="Heading2"/>
        <w:spacing w:line="2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17" w:name="_Toc439994682"/>
      <w:bookmarkStart w:id="18" w:name="_Toc500169317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3.1    Functional Requirements</w:t>
      </w:r>
      <w:bookmarkStart w:id="19" w:name="_Toc439994696"/>
      <w:bookmarkEnd w:id="17"/>
      <w:bookmarkEnd w:id="18"/>
    </w:p>
    <w:p w14:paraId="44AC3D65" w14:textId="77777777" w:rsidR="004D01FE" w:rsidRPr="004D01FE" w:rsidRDefault="004D01FE" w:rsidP="004D01FE">
      <w:pPr>
        <w:spacing w:line="20" w:lineRule="atLeast"/>
      </w:pPr>
    </w:p>
    <w:sdt>
      <w:sdtPr>
        <w:rPr>
          <w:rFonts w:asciiTheme="minorHAnsi" w:hAnsiTheme="minorHAnsi" w:cs="Arial"/>
          <w:i w:val="0"/>
        </w:rPr>
        <w:id w:val="1676066936"/>
        <w:placeholder>
          <w:docPart w:val="FFBC8C3A14C44C94B028AF619EEBD5F7"/>
        </w:placeholder>
      </w:sdtPr>
      <w:sdtEndPr/>
      <w:sdtContent>
        <w:p w14:paraId="44AC3D66" w14:textId="77777777" w:rsidR="0056099A" w:rsidRDefault="00E44454" w:rsidP="004D01FE">
          <w:pPr>
            <w:pStyle w:val="template"/>
            <w:spacing w:line="20" w:lineRule="atLeast"/>
            <w:rPr>
              <w:rFonts w:asciiTheme="minorHAnsi" w:hAnsiTheme="minorHAnsi" w:cs="Arial"/>
              <w:i w:val="0"/>
            </w:rPr>
          </w:pPr>
          <w:r>
            <w:rPr>
              <w:rFonts w:asciiTheme="minorHAnsi" w:hAnsiTheme="minorHAnsi" w:cs="Arial"/>
              <w:i w:val="0"/>
            </w:rPr>
            <w:t xml:space="preserve">Provide detail for the below functional requirements.  </w:t>
          </w:r>
          <w:r w:rsidR="00B521D1">
            <w:rPr>
              <w:rFonts w:asciiTheme="minorHAnsi" w:hAnsiTheme="minorHAnsi" w:cs="Arial"/>
              <w:i w:val="0"/>
            </w:rPr>
            <w:t xml:space="preserve">The </w:t>
          </w:r>
          <w:r w:rsidR="00770E49">
            <w:rPr>
              <w:rFonts w:asciiTheme="minorHAnsi" w:hAnsiTheme="minorHAnsi" w:cs="Arial"/>
              <w:i w:val="0"/>
            </w:rPr>
            <w:t xml:space="preserve">message </w:t>
          </w:r>
          <w:r w:rsidR="009B5570">
            <w:rPr>
              <w:rFonts w:asciiTheme="minorHAnsi" w:hAnsiTheme="minorHAnsi" w:cs="Arial"/>
              <w:i w:val="0"/>
            </w:rPr>
            <w:t>transformation requirements</w:t>
          </w:r>
          <w:r w:rsidR="006F03D0">
            <w:rPr>
              <w:rFonts w:asciiTheme="minorHAnsi" w:hAnsiTheme="minorHAnsi" w:cs="Arial"/>
              <w:i w:val="0"/>
            </w:rPr>
            <w:t xml:space="preserve"> </w:t>
          </w:r>
          <w:r w:rsidR="004F60BC">
            <w:rPr>
              <w:rFonts w:asciiTheme="minorHAnsi" w:hAnsiTheme="minorHAnsi" w:cs="Arial"/>
              <w:i w:val="0"/>
            </w:rPr>
            <w:t xml:space="preserve">for </w:t>
          </w:r>
          <w:r w:rsidR="00CE5A50">
            <w:rPr>
              <w:rFonts w:asciiTheme="minorHAnsi" w:hAnsiTheme="minorHAnsi" w:cs="Arial"/>
              <w:i w:val="0"/>
            </w:rPr>
            <w:t>the</w:t>
          </w:r>
          <w:r w:rsidR="004F60BC">
            <w:rPr>
              <w:rFonts w:asciiTheme="minorHAnsi" w:hAnsiTheme="minorHAnsi" w:cs="Arial"/>
              <w:i w:val="0"/>
            </w:rPr>
            <w:t xml:space="preserve"> </w:t>
          </w:r>
          <w:r>
            <w:rPr>
              <w:rFonts w:asciiTheme="minorHAnsi" w:hAnsiTheme="minorHAnsi" w:cs="Arial"/>
              <w:i w:val="0"/>
            </w:rPr>
            <w:t>component</w:t>
          </w:r>
          <w:r w:rsidR="00CE5A50">
            <w:rPr>
              <w:rFonts w:asciiTheme="minorHAnsi" w:hAnsiTheme="minorHAnsi" w:cs="Arial"/>
              <w:i w:val="0"/>
            </w:rPr>
            <w:t xml:space="preserve">s </w:t>
          </w:r>
          <w:r w:rsidR="006F03D0">
            <w:rPr>
              <w:rFonts w:asciiTheme="minorHAnsi" w:hAnsiTheme="minorHAnsi" w:cs="Arial"/>
              <w:i w:val="0"/>
            </w:rPr>
            <w:t>defined in this specification</w:t>
          </w:r>
          <w:r>
            <w:rPr>
              <w:rFonts w:asciiTheme="minorHAnsi" w:hAnsiTheme="minorHAnsi" w:cs="Arial"/>
              <w:i w:val="0"/>
            </w:rPr>
            <w:t xml:space="preserve"> should be </w:t>
          </w:r>
          <w:r w:rsidR="00CE5A50">
            <w:rPr>
              <w:rFonts w:asciiTheme="minorHAnsi" w:hAnsiTheme="minorHAnsi" w:cs="Arial"/>
              <w:i w:val="0"/>
            </w:rPr>
            <w:t xml:space="preserve">specified in </w:t>
          </w:r>
          <w:r w:rsidR="00B521D1">
            <w:rPr>
              <w:rFonts w:asciiTheme="minorHAnsi" w:hAnsiTheme="minorHAnsi" w:cs="Arial"/>
              <w:i w:val="0"/>
            </w:rPr>
            <w:t xml:space="preserve">section </w:t>
          </w:r>
          <w:r w:rsidR="00FA5E31">
            <w:rPr>
              <w:rFonts w:asciiTheme="minorHAnsi" w:hAnsiTheme="minorHAnsi" w:cs="Arial"/>
              <w:i w:val="0"/>
            </w:rPr>
            <w:t>4</w:t>
          </w:r>
          <w:r w:rsidR="000C414F">
            <w:rPr>
              <w:rFonts w:asciiTheme="minorHAnsi" w:hAnsiTheme="minorHAnsi" w:cs="Arial"/>
              <w:i w:val="0"/>
            </w:rPr>
            <w:t xml:space="preserve">.2 </w:t>
          </w:r>
          <w:r>
            <w:rPr>
              <w:rFonts w:asciiTheme="minorHAnsi" w:hAnsiTheme="minorHAnsi" w:cs="Arial"/>
              <w:i w:val="0"/>
            </w:rPr>
            <w:t>of this document</w:t>
          </w:r>
          <w:r w:rsidR="006F03D0">
            <w:rPr>
              <w:rFonts w:asciiTheme="minorHAnsi" w:hAnsiTheme="minorHAnsi" w:cs="Arial"/>
              <w:i w:val="0"/>
            </w:rPr>
            <w:t>.</w:t>
          </w:r>
        </w:p>
      </w:sdtContent>
    </w:sdt>
    <w:tbl>
      <w:tblPr>
        <w:tblW w:w="10923" w:type="dxa"/>
        <w:tblInd w:w="93" w:type="dxa"/>
        <w:tblLook w:val="04A0" w:firstRow="1" w:lastRow="0" w:firstColumn="1" w:lastColumn="0" w:noHBand="0" w:noVBand="1"/>
      </w:tblPr>
      <w:tblGrid>
        <w:gridCol w:w="1905"/>
        <w:gridCol w:w="2880"/>
        <w:gridCol w:w="6138"/>
      </w:tblGrid>
      <w:tr w:rsidR="00894772" w:rsidRPr="00446162" w14:paraId="44AC3D6A" w14:textId="77777777" w:rsidTr="00C40493">
        <w:trPr>
          <w:trHeight w:val="342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3D67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Cloverleaf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3D68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613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3D69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 </w:t>
            </w:r>
          </w:p>
        </w:tc>
      </w:tr>
      <w:tr w:rsidR="00894772" w:rsidRPr="00446162" w14:paraId="44AC3D6E" w14:textId="77777777" w:rsidTr="00C40493">
        <w:trPr>
          <w:trHeight w:val="46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3D6B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Number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bottom"/>
          </w:tcPr>
          <w:p w14:paraId="44AC3D6C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Requirement  Name </w:t>
            </w:r>
          </w:p>
        </w:tc>
        <w:tc>
          <w:tcPr>
            <w:tcW w:w="613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3D6D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Requirement</w:t>
            </w: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 Description</w:t>
            </w:r>
          </w:p>
        </w:tc>
      </w:tr>
      <w:tr w:rsidR="00AC1CA7" w14:paraId="44AC3D72" w14:textId="77777777" w:rsidTr="00775984">
        <w:trPr>
          <w:trHeight w:val="49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44AC3D6F" w14:textId="77777777" w:rsidR="00AC1CA7" w:rsidRDefault="00AC1CA7" w:rsidP="00775984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FR.2015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sdt>
          <w:sdtPr>
            <w:rPr>
              <w:rFonts w:ascii="Calibri" w:eastAsia="Times New Roman" w:hAnsi="Calibri"/>
              <w:color w:val="auto"/>
              <w:sz w:val="22"/>
            </w:rPr>
            <w:id w:val="-1318564891"/>
            <w:placeholder>
              <w:docPart w:val="B5248CE7480D496599C93E23CE4044AD"/>
            </w:placeholder>
          </w:sdtPr>
          <w:sdtEndPr/>
          <w:sdtContent>
            <w:tc>
              <w:tcPr>
                <w:tcW w:w="288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4AC3D70" w14:textId="77777777" w:rsidR="00AC1CA7" w:rsidRDefault="00AC1CA7" w:rsidP="00775984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Availity only needs patient types requiring authorizations</w:t>
                </w:r>
              </w:p>
            </w:tc>
          </w:sdtContent>
        </w:sdt>
        <w:sdt>
          <w:sdtPr>
            <w:rPr>
              <w:rFonts w:ascii="Calibri" w:eastAsia="Times New Roman" w:hAnsi="Calibri"/>
              <w:color w:val="auto"/>
              <w:sz w:val="22"/>
            </w:rPr>
            <w:id w:val="-358740355"/>
            <w:placeholder>
              <w:docPart w:val="32125AE5D0264BB6B2752D33792A068B"/>
            </w:placeholder>
          </w:sdtPr>
          <w:sdtEndPr/>
          <w:sdtContent>
            <w:tc>
              <w:tcPr>
                <w:tcW w:w="6138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44AC3D71" w14:textId="77777777" w:rsidR="00AC1CA7" w:rsidRDefault="00AC1CA7" w:rsidP="00775984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Cloverleaf filters old discharges and only allows transactions for inpatients and observation outpatients.</w:t>
                </w:r>
              </w:p>
            </w:tc>
          </w:sdtContent>
        </w:sdt>
      </w:tr>
      <w:tr w:rsidR="00AC1CA7" w14:paraId="44AC3D76" w14:textId="77777777" w:rsidTr="00775984">
        <w:trPr>
          <w:trHeight w:val="49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44AC3D73" w14:textId="77777777" w:rsidR="00AC1CA7" w:rsidRDefault="00AC1CA7" w:rsidP="00AC1CA7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FR.2015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1</w:t>
            </w:r>
          </w:p>
        </w:tc>
        <w:sdt>
          <w:sdtPr>
            <w:rPr>
              <w:rFonts w:ascii="Calibri" w:eastAsia="Times New Roman" w:hAnsi="Calibri"/>
              <w:color w:val="auto"/>
              <w:sz w:val="22"/>
            </w:rPr>
            <w:id w:val="1560203351"/>
            <w:placeholder>
              <w:docPart w:val="A916A2E98EF14D0BB9EEC659B184741D"/>
            </w:placeholder>
          </w:sdtPr>
          <w:sdtEndPr/>
          <w:sdtContent>
            <w:tc>
              <w:tcPr>
                <w:tcW w:w="288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4AC3D74" w14:textId="77777777" w:rsidR="00AC1CA7" w:rsidRDefault="00AC1CA7" w:rsidP="00AC1CA7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Qualified Payer</w:t>
                </w:r>
              </w:p>
            </w:tc>
          </w:sdtContent>
        </w:sdt>
        <w:sdt>
          <w:sdtPr>
            <w:rPr>
              <w:rFonts w:ascii="Calibri" w:eastAsia="Times New Roman" w:hAnsi="Calibri"/>
              <w:color w:val="auto"/>
              <w:sz w:val="22"/>
            </w:rPr>
            <w:id w:val="325716957"/>
            <w:placeholder>
              <w:docPart w:val="9131956D007D45259922F9C791FE6F0E"/>
            </w:placeholder>
          </w:sdtPr>
          <w:sdtEndPr/>
          <w:sdtContent>
            <w:tc>
              <w:tcPr>
                <w:tcW w:w="6138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44AC3D75" w14:textId="77777777" w:rsidR="00AC1CA7" w:rsidRDefault="00AC1CA7" w:rsidP="00AC1CA7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 xml:space="preserve">Cloverleaf filters transactions for qualifying patient types that nave no insurance </w:t>
                </w:r>
                <w:r w:rsidR="00E63EE1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payer </w:t>
                </w: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serviced by Availity</w:t>
                </w:r>
                <w:r w:rsidR="00E63EE1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 for BayCare</w:t>
                </w: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.</w:t>
                </w:r>
              </w:p>
            </w:tc>
          </w:sdtContent>
        </w:sdt>
      </w:tr>
      <w:tr w:rsidR="00894772" w14:paraId="44AC3D7A" w14:textId="77777777" w:rsidTr="00B85976">
        <w:trPr>
          <w:trHeight w:val="49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44AC3D77" w14:textId="77777777" w:rsidR="00AC1CA7" w:rsidRDefault="00894772" w:rsidP="00D866DA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FR</w:t>
            </w:r>
            <w:r w:rsidR="00532846">
              <w:rPr>
                <w:rFonts w:ascii="Calibri" w:eastAsia="Times New Roman" w:hAnsi="Calibri"/>
                <w:color w:val="000000"/>
                <w:sz w:val="22"/>
              </w:rPr>
              <w:t>.20</w:t>
            </w:r>
            <w:r w:rsidR="00D866DA">
              <w:rPr>
                <w:rFonts w:ascii="Calibri" w:eastAsia="Times New Roman" w:hAnsi="Calibri"/>
                <w:color w:val="000000"/>
                <w:sz w:val="22"/>
              </w:rPr>
              <w:t>15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 w:rsidR="00AC1CA7">
              <w:rPr>
                <w:rFonts w:ascii="Calibri" w:eastAsia="Times New Roman" w:hAnsi="Calibri"/>
                <w:color w:val="000000"/>
                <w:sz w:val="22"/>
              </w:rPr>
              <w:t>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 w:rsidR="00AC1CA7">
              <w:rPr>
                <w:rFonts w:ascii="Calibri" w:eastAsia="Times New Roman" w:hAnsi="Calibri"/>
                <w:color w:val="000000"/>
                <w:sz w:val="22"/>
              </w:rPr>
              <w:t>2</w:t>
            </w:r>
          </w:p>
        </w:tc>
        <w:sdt>
          <w:sdtPr>
            <w:rPr>
              <w:rFonts w:ascii="Calibri" w:eastAsia="Times New Roman" w:hAnsi="Calibri"/>
              <w:color w:val="auto"/>
              <w:sz w:val="22"/>
            </w:rPr>
            <w:id w:val="967713767"/>
            <w:placeholder>
              <w:docPart w:val="158CCE9E77454304A3DBCB02015AD8CA"/>
            </w:placeholder>
          </w:sdtPr>
          <w:sdtEndPr/>
          <w:sdtContent>
            <w:tc>
              <w:tcPr>
                <w:tcW w:w="288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4AC3D78" w14:textId="77777777" w:rsidR="00894772" w:rsidRDefault="00AC1CA7" w:rsidP="00AC1CA7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Availity requires</w:t>
                </w:r>
                <w:r w:rsidR="00E41E04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 an ID code unique to each payer</w:t>
                </w:r>
              </w:p>
            </w:tc>
          </w:sdtContent>
        </w:sdt>
        <w:sdt>
          <w:sdtPr>
            <w:rPr>
              <w:rFonts w:ascii="Calibri" w:eastAsia="Times New Roman" w:hAnsi="Calibri"/>
              <w:color w:val="auto"/>
              <w:sz w:val="22"/>
            </w:rPr>
            <w:id w:val="-1380861846"/>
            <w:placeholder>
              <w:docPart w:val="3043406504534198A0FFB956A285420A"/>
            </w:placeholder>
          </w:sdtPr>
          <w:sdtEndPr/>
          <w:sdtContent>
            <w:tc>
              <w:tcPr>
                <w:tcW w:w="6138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44AC3D79" w14:textId="00655B2E" w:rsidR="00894772" w:rsidRDefault="00E41E04" w:rsidP="00E41E04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Upon determining valid payer, Cloverleaf defines receiving application</w:t>
                </w:r>
                <w:r w:rsidR="00AC1CA7">
                  <w:rPr>
                    <w:rFonts w:ascii="Calibri" w:eastAsia="Times New Roman" w:hAnsi="Calibri"/>
                    <w:color w:val="auto"/>
                    <w:sz w:val="22"/>
                  </w:rPr>
                  <w:t>.</w:t>
                </w:r>
                <w:r w:rsidR="00FA27FE">
                  <w:rPr>
                    <w:rFonts w:ascii="Calibri" w:eastAsia="Times New Roman" w:hAnsi="Calibri"/>
                    <w:color w:val="auto"/>
                    <w:sz w:val="22"/>
                  </w:rPr>
                  <w:t xml:space="preserve"> </w:t>
                </w:r>
              </w:p>
            </w:tc>
          </w:sdtContent>
        </w:sdt>
      </w:tr>
      <w:tr w:rsidR="00E41E04" w14:paraId="44AC3D7E" w14:textId="77777777" w:rsidTr="00775984">
        <w:trPr>
          <w:trHeight w:val="49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24318E97" w14:textId="77777777" w:rsidR="00E41E04" w:rsidRDefault="00E41E04" w:rsidP="00775984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FR.2015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5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  <w:p w14:paraId="4825F1E4" w14:textId="77777777" w:rsidR="00FA27FE" w:rsidRDefault="00FA27FE" w:rsidP="00775984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</w:p>
          <w:p w14:paraId="1C453C56" w14:textId="77777777" w:rsidR="00FA27FE" w:rsidRDefault="00FA27FE" w:rsidP="00775984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</w:p>
          <w:p w14:paraId="12AD1929" w14:textId="77777777" w:rsidR="00FA27FE" w:rsidRDefault="00FA27FE" w:rsidP="00775984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</w:p>
          <w:p w14:paraId="44AC3D7B" w14:textId="3EEBB480" w:rsidR="00FA27FE" w:rsidRDefault="00FA27FE" w:rsidP="00775984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FR.2018.3.0</w:t>
            </w:r>
          </w:p>
        </w:tc>
        <w:sdt>
          <w:sdtPr>
            <w:rPr>
              <w:rFonts w:ascii="Calibri" w:eastAsia="Times New Roman" w:hAnsi="Calibri"/>
              <w:color w:val="auto"/>
              <w:sz w:val="22"/>
            </w:rPr>
            <w:id w:val="988059234"/>
            <w:placeholder>
              <w:docPart w:val="1CB98D166FEC493DAD34DE02B5906314"/>
            </w:placeholder>
          </w:sdtPr>
          <w:sdtEndPr/>
          <w:sdtContent>
            <w:tc>
              <w:tcPr>
                <w:tcW w:w="288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65AFFCC8" w14:textId="77777777" w:rsidR="00FA27FE" w:rsidRDefault="00AF1CA8" w:rsidP="00AF1CA8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Payer requires NPI.</w:t>
                </w:r>
              </w:p>
              <w:p w14:paraId="002792DD" w14:textId="77777777" w:rsidR="00FA27FE" w:rsidRDefault="00FA27FE" w:rsidP="00AF1CA8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</w:p>
              <w:p w14:paraId="4D1FAB66" w14:textId="77777777" w:rsidR="00FA27FE" w:rsidRDefault="00FA27FE" w:rsidP="00AF1CA8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</w:p>
              <w:p w14:paraId="16AEEAE3" w14:textId="77777777" w:rsidR="00FA27FE" w:rsidRDefault="00FA27FE" w:rsidP="00AF1CA8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</w:p>
              <w:p w14:paraId="44AC3D7C" w14:textId="04E132BB" w:rsidR="00E41E04" w:rsidRDefault="00FA27FE" w:rsidP="00AF1CA8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Valid Insurance</w:t>
                </w:r>
              </w:p>
            </w:tc>
            <w:bookmarkStart w:id="20" w:name="_GoBack" w:displacedByCustomXml="next"/>
            <w:bookmarkEnd w:id="20" w:displacedByCustomXml="next"/>
          </w:sdtContent>
        </w:sdt>
        <w:tc>
          <w:tcPr>
            <w:tcW w:w="6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sdt>
            <w:sdtPr>
              <w:rPr>
                <w:rFonts w:ascii="Calibri" w:eastAsia="Times New Roman" w:hAnsi="Calibri" w:cs="Times New Roman"/>
                <w:color w:val="auto"/>
                <w:sz w:val="22"/>
                <w:szCs w:val="24"/>
              </w:rPr>
              <w:id w:val="-1614734707"/>
              <w:placeholder>
                <w:docPart w:val="3AF64666CE124171B9DC5368CD9FE075"/>
              </w:placeholder>
            </w:sdtPr>
            <w:sdtEndPr>
              <w:rPr>
                <w:rFonts w:ascii="Times New Roman" w:hAnsi="Times New Roman"/>
                <w:sz w:val="24"/>
              </w:rPr>
            </w:sdtEndPr>
            <w:sdtContent>
              <w:p w14:paraId="71850702" w14:textId="77777777" w:rsidR="00FA27FE" w:rsidRDefault="00E81603" w:rsidP="00757504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>
                  <w:rPr>
                    <w:rFonts w:ascii="Calibri" w:eastAsia="Times New Roman" w:hAnsi="Calibri"/>
                    <w:color w:val="auto"/>
                    <w:sz w:val="22"/>
                  </w:rPr>
                  <w:t>Cloverleaf must include the identifier “NPI” in PV1:7.13.</w:t>
                </w:r>
              </w:p>
              <w:p w14:paraId="30C75D02" w14:textId="77777777" w:rsidR="00FA27FE" w:rsidRDefault="00FA27FE" w:rsidP="00757504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</w:p>
              <w:p w14:paraId="3F2D1C05" w14:textId="77777777" w:rsidR="00FA27FE" w:rsidRDefault="00FA27FE" w:rsidP="00757504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</w:p>
              <w:p w14:paraId="7884F7DC" w14:textId="77777777" w:rsidR="00FA27FE" w:rsidRDefault="00FA27FE" w:rsidP="00757504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</w:p>
              <w:p w14:paraId="70CE9B60" w14:textId="1F6A4A83" w:rsidR="00FA27FE" w:rsidRPr="002B5A2E" w:rsidRDefault="002B5A2E" w:rsidP="00FA27FE">
                <w:pPr>
                  <w:spacing w:after="0" w:line="240" w:lineRule="auto"/>
                  <w:rPr>
                    <w:rFonts w:eastAsia="Times New Roman" w:cs="Arial"/>
                    <w:color w:val="auto"/>
                    <w:sz w:val="22"/>
                    <w:u w:val="single"/>
                  </w:rPr>
                </w:pPr>
                <w:r w:rsidRPr="002B5A2E">
                  <w:rPr>
                    <w:rFonts w:cs="Arial"/>
                    <w:i/>
                    <w:sz w:val="22"/>
                    <w:u w:val="single"/>
                  </w:rPr>
                  <w:t xml:space="preserve">This interface will send qualified patient accounts with insurances from Blue Cross, Humana and Etna  </w:t>
                </w:r>
                <w:r w:rsidR="00FA27FE" w:rsidRPr="002B5A2E">
                  <w:rPr>
                    <w:rFonts w:eastAsia="Times New Roman" w:cs="Arial"/>
                    <w:color w:val="auto"/>
                    <w:sz w:val="22"/>
                    <w:u w:val="single"/>
                  </w:rPr>
                  <w:t xml:space="preserve">To go to Availity the insurance plan must be in the valid insurance tables. Avail_other_ins for all non-Blue cross. All insurances must be in the BC_plan_code  table. Blue cross must also have a valid policy number. A BC policy number is valid if it meets any of the following criteria; </w:t>
                </w:r>
              </w:p>
              <w:p w14:paraId="4BFACD90" w14:textId="2122562B" w:rsidR="00FA27FE" w:rsidRPr="002B5A2E" w:rsidRDefault="00FA27FE" w:rsidP="00FA27FE">
                <w:pPr>
                  <w:pStyle w:val="ListParagraph"/>
                  <w:numPr>
                    <w:ilvl w:val="0"/>
                    <w:numId w:val="26"/>
                  </w:numPr>
                  <w:rPr>
                    <w:rFonts w:ascii="Arial" w:hAnsi="Arial" w:cs="Arial"/>
                    <w:sz w:val="22"/>
                    <w:szCs w:val="22"/>
                    <w:u w:val="single"/>
                  </w:rPr>
                </w:pPr>
                <w:r w:rsidRPr="002B5A2E">
                  <w:rPr>
                    <w:rFonts w:ascii="Arial" w:hAnsi="Arial" w:cs="Arial"/>
                    <w:sz w:val="22"/>
                    <w:szCs w:val="22"/>
                    <w:u w:val="single"/>
                  </w:rPr>
                  <w:t>the 4</w:t>
                </w:r>
                <w:r w:rsidRPr="002B5A2E">
                  <w:rPr>
                    <w:rFonts w:ascii="Arial" w:hAnsi="Arial" w:cs="Arial"/>
                    <w:sz w:val="22"/>
                    <w:szCs w:val="22"/>
                    <w:u w:val="single"/>
                    <w:vertAlign w:val="superscript"/>
                  </w:rPr>
                  <w:t>th</w:t>
                </w:r>
                <w:r w:rsidRPr="002B5A2E">
                  <w:rPr>
                    <w:rFonts w:ascii="Arial" w:hAnsi="Arial" w:cs="Arial"/>
                    <w:sz w:val="22"/>
                    <w:szCs w:val="22"/>
                    <w:u w:val="single"/>
                  </w:rPr>
                  <w:t xml:space="preserve"> character is “H”</w:t>
                </w:r>
                <w:r w:rsidR="00E81603" w:rsidRPr="002B5A2E">
                  <w:rPr>
                    <w:rFonts w:ascii="Arial" w:hAnsi="Arial" w:cs="Arial"/>
                    <w:sz w:val="22"/>
                    <w:szCs w:val="22"/>
                    <w:u w:val="single"/>
                  </w:rPr>
                  <w:t xml:space="preserve"> </w:t>
                </w:r>
                <w:r w:rsidRPr="002B5A2E">
                  <w:rPr>
                    <w:rFonts w:ascii="Arial" w:hAnsi="Arial" w:cs="Arial"/>
                    <w:sz w:val="22"/>
                    <w:szCs w:val="22"/>
                    <w:u w:val="single"/>
                  </w:rPr>
                  <w:t>and the 5</w:t>
                </w:r>
                <w:r w:rsidRPr="002B5A2E">
                  <w:rPr>
                    <w:rFonts w:ascii="Arial" w:hAnsi="Arial" w:cs="Arial"/>
                    <w:sz w:val="22"/>
                    <w:szCs w:val="22"/>
                    <w:u w:val="single"/>
                    <w:vertAlign w:val="superscript"/>
                  </w:rPr>
                  <w:t>th</w:t>
                </w:r>
                <w:r w:rsidRPr="002B5A2E">
                  <w:rPr>
                    <w:rFonts w:ascii="Arial" w:hAnsi="Arial" w:cs="Arial"/>
                    <w:sz w:val="22"/>
                    <w:szCs w:val="22"/>
                    <w:u w:val="single"/>
                  </w:rPr>
                  <w:t xml:space="preserve"> character is numeric,</w:t>
                </w:r>
              </w:p>
              <w:p w14:paraId="4BD5EA07" w14:textId="77777777" w:rsidR="00FA27FE" w:rsidRPr="002B5A2E" w:rsidRDefault="00FA27FE" w:rsidP="00FA27FE">
                <w:pPr>
                  <w:pStyle w:val="ListParagraph"/>
                  <w:numPr>
                    <w:ilvl w:val="0"/>
                    <w:numId w:val="26"/>
                  </w:numPr>
                  <w:rPr>
                    <w:rFonts w:ascii="Arial" w:hAnsi="Arial" w:cs="Arial"/>
                    <w:sz w:val="22"/>
                    <w:szCs w:val="22"/>
                    <w:u w:val="single"/>
                  </w:rPr>
                </w:pPr>
                <w:r w:rsidRPr="002B5A2E">
                  <w:rPr>
                    <w:rFonts w:ascii="Arial" w:hAnsi="Arial" w:cs="Arial"/>
                    <w:sz w:val="22"/>
                    <w:szCs w:val="22"/>
                    <w:u w:val="single"/>
                  </w:rPr>
                  <w:t xml:space="preserve"> 2 –the first character is “R” or “H”and the second character is numeric</w:t>
                </w:r>
              </w:p>
              <w:p w14:paraId="44AC3D7D" w14:textId="0C18AE63" w:rsidR="00E41E04" w:rsidRPr="00FA27FE" w:rsidRDefault="00FA27FE" w:rsidP="00FA27FE">
                <w:pPr>
                  <w:pStyle w:val="ListParagraph"/>
                  <w:numPr>
                    <w:ilvl w:val="0"/>
                    <w:numId w:val="26"/>
                  </w:numPr>
                  <w:rPr>
                    <w:rFonts w:ascii="Calibri" w:hAnsi="Calibri"/>
                    <w:sz w:val="22"/>
                  </w:rPr>
                </w:pPr>
                <w:r w:rsidRPr="002B5A2E">
                  <w:rPr>
                    <w:rFonts w:ascii="Arial" w:hAnsi="Arial" w:cs="Arial"/>
                    <w:sz w:val="22"/>
                    <w:szCs w:val="22"/>
                    <w:u w:val="single"/>
                  </w:rPr>
                  <w:t>The first 3 characters are in</w:t>
                </w:r>
                <w:r w:rsidRPr="002B5A2E">
                  <w:rPr>
                    <w:rFonts w:ascii="Arial" w:hAnsi="Arial" w:cs="Arial"/>
                    <w:sz w:val="22"/>
                    <w:szCs w:val="22"/>
                  </w:rPr>
                  <w:t xml:space="preserve"> the </w:t>
                </w:r>
                <w:r w:rsidR="0091023E" w:rsidRPr="002B5A2E">
                  <w:rPr>
                    <w:rFonts w:ascii="Arial" w:hAnsi="Arial" w:cs="Arial"/>
                    <w:sz w:val="22"/>
                    <w:szCs w:val="22"/>
                  </w:rPr>
                  <w:t>bc_policy_number_prefix table.</w:t>
                </w:r>
              </w:p>
            </w:sdtContent>
          </w:sdt>
        </w:tc>
      </w:tr>
    </w:tbl>
    <w:p w14:paraId="44AC3D7F" w14:textId="77777777" w:rsidR="00894772" w:rsidRDefault="00894772" w:rsidP="004D01FE">
      <w:pPr>
        <w:pStyle w:val="template"/>
        <w:spacing w:line="20" w:lineRule="atLeast"/>
        <w:rPr>
          <w:rFonts w:asciiTheme="minorHAnsi" w:hAnsiTheme="minorHAnsi" w:cs="Arial"/>
          <w:i w:val="0"/>
        </w:rPr>
      </w:pPr>
    </w:p>
    <w:p w14:paraId="44AC3D80" w14:textId="77777777" w:rsidR="000934D6" w:rsidRDefault="000934D6">
      <w:pPr>
        <w:rPr>
          <w:rFonts w:asciiTheme="minorHAnsi" w:eastAsiaTheme="majorEastAsia" w:hAnsiTheme="minorHAnsi" w:cs="Arial"/>
          <w:bCs/>
          <w:color w:val="4F81BD" w:themeColor="accent1"/>
          <w:sz w:val="24"/>
          <w:szCs w:val="24"/>
        </w:rPr>
      </w:pPr>
    </w:p>
    <w:p w14:paraId="44AC3D81" w14:textId="77777777" w:rsidR="00D14D82" w:rsidRDefault="00D14D82" w:rsidP="00D22BAF">
      <w:pPr>
        <w:rPr>
          <w:rFonts w:asciiTheme="minorHAnsi" w:hAnsiTheme="minorHAnsi" w:cs="Arial"/>
          <w:color w:val="auto"/>
          <w:sz w:val="22"/>
        </w:rPr>
      </w:pPr>
    </w:p>
    <w:p w14:paraId="44AC3D82" w14:textId="77777777" w:rsidR="00876B9A" w:rsidRPr="00D574A8" w:rsidRDefault="00876B9A" w:rsidP="00876B9A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21" w:name="_Toc500169318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3.2    Non-Functional Requirements</w:t>
      </w:r>
      <w:bookmarkEnd w:id="21"/>
    </w:p>
    <w:sdt>
      <w:sdtPr>
        <w:rPr>
          <w:rFonts w:asciiTheme="minorHAnsi" w:hAnsiTheme="minorHAnsi" w:cs="Arial"/>
          <w:color w:val="auto"/>
          <w:sz w:val="22"/>
        </w:rPr>
        <w:id w:val="1671754727"/>
        <w:placeholder>
          <w:docPart w:val="FFBC8C3A14C44C94B028AF619EEBD5F7"/>
        </w:placeholder>
      </w:sdtPr>
      <w:sdtEndPr/>
      <w:sdtContent>
        <w:p w14:paraId="44AC3D83" w14:textId="77777777" w:rsidR="00876B9A" w:rsidRDefault="00876B9A" w:rsidP="00876B9A">
          <w:pPr>
            <w:rPr>
              <w:rFonts w:asciiTheme="minorHAnsi" w:hAnsiTheme="minorHAnsi" w:cs="Arial"/>
              <w:color w:val="auto"/>
              <w:sz w:val="22"/>
            </w:rPr>
          </w:pPr>
          <w:r>
            <w:rPr>
              <w:rFonts w:asciiTheme="minorHAnsi" w:hAnsiTheme="minorHAnsi" w:cs="Arial"/>
              <w:color w:val="auto"/>
              <w:sz w:val="22"/>
            </w:rPr>
            <w:t xml:space="preserve">Provide concise detail for the below </w:t>
          </w:r>
          <w:r w:rsidRPr="005D666C">
            <w:rPr>
              <w:rFonts w:asciiTheme="minorHAnsi" w:hAnsiTheme="minorHAnsi" w:cs="Arial"/>
              <w:color w:val="auto"/>
              <w:sz w:val="22"/>
            </w:rPr>
            <w:t>non-functional requirements</w:t>
          </w:r>
          <w:r w:rsidR="00250777">
            <w:rPr>
              <w:rFonts w:asciiTheme="minorHAnsi" w:hAnsiTheme="minorHAnsi" w:cs="Arial"/>
              <w:color w:val="auto"/>
              <w:sz w:val="22"/>
            </w:rPr>
            <w:t xml:space="preserve">.  The below </w:t>
          </w:r>
          <w:r w:rsidR="00EE4568">
            <w:rPr>
              <w:rFonts w:asciiTheme="minorHAnsi" w:hAnsiTheme="minorHAnsi" w:cs="Arial"/>
              <w:color w:val="auto"/>
              <w:sz w:val="22"/>
            </w:rPr>
            <w:t>requirement</w:t>
          </w:r>
          <w:r w:rsidR="00250777">
            <w:rPr>
              <w:rFonts w:asciiTheme="minorHAnsi" w:hAnsiTheme="minorHAnsi" w:cs="Arial"/>
              <w:color w:val="auto"/>
              <w:sz w:val="22"/>
            </w:rPr>
            <w:t>s</w:t>
          </w:r>
          <w:r w:rsidR="00EE4568">
            <w:rPr>
              <w:rFonts w:asciiTheme="minorHAnsi" w:hAnsiTheme="minorHAnsi" w:cs="Arial"/>
              <w:color w:val="auto"/>
              <w:sz w:val="22"/>
            </w:rPr>
            <w:t xml:space="preserve"> </w:t>
          </w:r>
          <w:r w:rsidR="00D13509">
            <w:rPr>
              <w:rFonts w:asciiTheme="minorHAnsi" w:hAnsiTheme="minorHAnsi" w:cs="Arial"/>
              <w:color w:val="auto"/>
              <w:sz w:val="22"/>
            </w:rPr>
            <w:t xml:space="preserve">must be </w:t>
          </w:r>
          <w:r w:rsidR="00EE4568">
            <w:rPr>
              <w:rFonts w:asciiTheme="minorHAnsi" w:hAnsiTheme="minorHAnsi" w:cs="Arial"/>
              <w:color w:val="auto"/>
              <w:sz w:val="22"/>
            </w:rPr>
            <w:t xml:space="preserve">evaluated </w:t>
          </w:r>
          <w:r w:rsidR="00D13509">
            <w:rPr>
              <w:rFonts w:asciiTheme="minorHAnsi" w:hAnsiTheme="minorHAnsi" w:cs="Arial"/>
              <w:color w:val="auto"/>
              <w:sz w:val="22"/>
            </w:rPr>
            <w:t xml:space="preserve">for </w:t>
          </w:r>
          <w:r w:rsidR="002F015C">
            <w:rPr>
              <w:rFonts w:asciiTheme="minorHAnsi" w:hAnsiTheme="minorHAnsi" w:cs="Arial"/>
              <w:color w:val="auto"/>
              <w:sz w:val="22"/>
            </w:rPr>
            <w:t xml:space="preserve">every project. </w:t>
          </w:r>
        </w:p>
      </w:sdtContent>
    </w:sdt>
    <w:tbl>
      <w:tblPr>
        <w:tblW w:w="10923" w:type="dxa"/>
        <w:tblInd w:w="93" w:type="dxa"/>
        <w:tblLook w:val="04A0" w:firstRow="1" w:lastRow="0" w:firstColumn="1" w:lastColumn="0" w:noHBand="0" w:noVBand="1"/>
      </w:tblPr>
      <w:tblGrid>
        <w:gridCol w:w="1905"/>
        <w:gridCol w:w="2880"/>
        <w:gridCol w:w="6138"/>
      </w:tblGrid>
      <w:tr w:rsidR="00894772" w:rsidRPr="00446162" w14:paraId="44AC3D87" w14:textId="77777777" w:rsidTr="00C40493">
        <w:trPr>
          <w:trHeight w:val="342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3D84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lastRenderedPageBreak/>
              <w:t>Cloverleaf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3D85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613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3D86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 </w:t>
            </w:r>
          </w:p>
        </w:tc>
      </w:tr>
      <w:tr w:rsidR="00894772" w:rsidRPr="00446162" w14:paraId="44AC3D8B" w14:textId="77777777" w:rsidTr="00C40493">
        <w:trPr>
          <w:trHeight w:val="46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3D88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Number</w:t>
            </w:r>
          </w:p>
        </w:tc>
        <w:tc>
          <w:tcPr>
            <w:tcW w:w="2880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bottom"/>
          </w:tcPr>
          <w:p w14:paraId="44AC3D89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Requirement  Name </w:t>
            </w:r>
          </w:p>
        </w:tc>
        <w:tc>
          <w:tcPr>
            <w:tcW w:w="613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3D8A" w14:textId="77777777" w:rsidR="00894772" w:rsidRPr="00446162" w:rsidRDefault="00894772" w:rsidP="00C40493">
            <w:pPr>
              <w:spacing w:after="0" w:line="240" w:lineRule="auto"/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Requirement</w:t>
            </w: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 Description</w:t>
            </w:r>
          </w:p>
        </w:tc>
      </w:tr>
      <w:tr w:rsidR="00894772" w14:paraId="44AC3D8F" w14:textId="77777777" w:rsidTr="00C40493">
        <w:trPr>
          <w:trHeight w:val="495"/>
        </w:trPr>
        <w:tc>
          <w:tcPr>
            <w:tcW w:w="190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44AC3D8C" w14:textId="77777777" w:rsidR="00894772" w:rsidRDefault="00532846" w:rsidP="00C40493">
            <w:pPr>
              <w:spacing w:after="0" w:line="240" w:lineRule="auto"/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NFR.20XX</w:t>
            </w:r>
            <w:r w:rsidR="00894772"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 w:rsidR="00894772">
              <w:rPr>
                <w:rFonts w:ascii="Calibri" w:eastAsia="Times New Roman" w:hAnsi="Calibri"/>
                <w:color w:val="000000"/>
                <w:sz w:val="22"/>
              </w:rPr>
              <w:t>1</w:t>
            </w:r>
            <w:r w:rsidR="00894772"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 w:rsidR="00894772"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sdt>
          <w:sdtPr>
            <w:rPr>
              <w:rFonts w:ascii="Calibri" w:eastAsia="Times New Roman" w:hAnsi="Calibri"/>
              <w:color w:val="auto"/>
              <w:sz w:val="22"/>
            </w:rPr>
            <w:id w:val="1709989112"/>
            <w:placeholder>
              <w:docPart w:val="7880DE2209CC44BFA545A0F9049C5348"/>
            </w:placeholder>
            <w:showingPlcHdr/>
          </w:sdtPr>
          <w:sdtEndPr/>
          <w:sdtContent>
            <w:tc>
              <w:tcPr>
                <w:tcW w:w="2880" w:type="dxa"/>
                <w:tcBorders>
                  <w:top w:val="nil"/>
                  <w:left w:val="nil"/>
                  <w:bottom w:val="nil"/>
                  <w:right w:val="nil"/>
                </w:tcBorders>
              </w:tcPr>
              <w:p w14:paraId="44AC3D8D" w14:textId="77777777" w:rsidR="00894772" w:rsidRDefault="002F015C" w:rsidP="00C40493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 w:rsidRPr="001F26C5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  <w:sdt>
          <w:sdtPr>
            <w:rPr>
              <w:rFonts w:ascii="Calibri" w:eastAsia="Times New Roman" w:hAnsi="Calibri"/>
              <w:color w:val="auto"/>
              <w:sz w:val="22"/>
            </w:rPr>
            <w:id w:val="-109523800"/>
            <w:placeholder>
              <w:docPart w:val="8FACB748D69C4E4185622543D15F2CB2"/>
            </w:placeholder>
            <w:showingPlcHdr/>
          </w:sdtPr>
          <w:sdtEndPr/>
          <w:sdtContent>
            <w:tc>
              <w:tcPr>
                <w:tcW w:w="6138" w:type="dxa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44AC3D8E" w14:textId="77777777" w:rsidR="00894772" w:rsidRDefault="002F015C" w:rsidP="00C40493">
                <w:pPr>
                  <w:spacing w:after="0" w:line="240" w:lineRule="auto"/>
                  <w:rPr>
                    <w:rFonts w:ascii="Calibri" w:eastAsia="Times New Roman" w:hAnsi="Calibri"/>
                    <w:color w:val="auto"/>
                    <w:sz w:val="22"/>
                  </w:rPr>
                </w:pPr>
                <w:r w:rsidRPr="001F26C5">
                  <w:rPr>
                    <w:rStyle w:val="PlaceholderText"/>
                  </w:rPr>
                  <w:t>Click here to enter text.</w:t>
                </w:r>
              </w:p>
            </w:tc>
          </w:sdtContent>
        </w:sdt>
      </w:tr>
    </w:tbl>
    <w:p w14:paraId="44AC3D90" w14:textId="77777777" w:rsidR="00894772" w:rsidRPr="004E7A3E" w:rsidRDefault="00894772" w:rsidP="00876B9A">
      <w:pPr>
        <w:rPr>
          <w:rFonts w:asciiTheme="minorHAnsi" w:hAnsiTheme="minorHAnsi" w:cs="Arial"/>
          <w:color w:val="auto"/>
          <w:sz w:val="22"/>
        </w:rPr>
      </w:pPr>
    </w:p>
    <w:p w14:paraId="44AC3D91" w14:textId="77777777" w:rsidR="00805EC2" w:rsidRDefault="00805EC2" w:rsidP="00805EC2"/>
    <w:p w14:paraId="44AC3D92" w14:textId="77777777" w:rsidR="00856E7C" w:rsidRDefault="00856E7C" w:rsidP="00805EC2"/>
    <w:p w14:paraId="44AC3D93" w14:textId="77777777" w:rsidR="00856E7C" w:rsidRDefault="00856E7C" w:rsidP="00805EC2"/>
    <w:p w14:paraId="44AC3D99" w14:textId="77777777" w:rsidR="009F64CD" w:rsidRPr="00D574A8" w:rsidRDefault="009F64CD" w:rsidP="009F64CD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22" w:name="_Toc500169319"/>
      <w:r>
        <w:rPr>
          <w:rFonts w:asciiTheme="minorHAnsi" w:hAnsiTheme="minorHAnsi" w:cs="Arial"/>
          <w:i w:val="0"/>
          <w:color w:val="0070C0"/>
          <w:sz w:val="24"/>
          <w:szCs w:val="24"/>
        </w:rPr>
        <w:t>3.3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</w:t>
      </w:r>
      <w:r>
        <w:rPr>
          <w:rFonts w:asciiTheme="minorHAnsi" w:hAnsiTheme="minorHAnsi" w:cs="Arial"/>
          <w:i w:val="0"/>
          <w:color w:val="0070C0"/>
          <w:sz w:val="24"/>
          <w:szCs w:val="24"/>
        </w:rPr>
        <w:t>Messaging Protocols</w:t>
      </w:r>
      <w:bookmarkEnd w:id="22"/>
    </w:p>
    <w:p w14:paraId="44AC3D9A" w14:textId="77777777" w:rsidR="00856E7C" w:rsidRPr="009F64CD" w:rsidRDefault="009F64CD" w:rsidP="00805EC2">
      <w:pPr>
        <w:rPr>
          <w:rFonts w:asciiTheme="minorHAnsi" w:hAnsiTheme="minorHAnsi"/>
          <w:color w:val="auto"/>
          <w:sz w:val="22"/>
        </w:rPr>
      </w:pPr>
      <w:r>
        <w:rPr>
          <w:rFonts w:asciiTheme="minorHAnsi" w:hAnsiTheme="minorHAnsi"/>
          <w:color w:val="auto"/>
          <w:sz w:val="22"/>
        </w:rPr>
        <w:t xml:space="preserve">Below are listed the details for the messaging protocols that will be leveraged for this integration. </w:t>
      </w:r>
    </w:p>
    <w:p w14:paraId="44AC3D9B" w14:textId="77777777" w:rsidR="00856E7C" w:rsidRDefault="00856E7C" w:rsidP="00805EC2"/>
    <w:p w14:paraId="44AC3D9C" w14:textId="77777777" w:rsidR="009F64CD" w:rsidRDefault="009F64CD" w:rsidP="00805EC2"/>
    <w:p w14:paraId="44AC3D9D" w14:textId="77777777" w:rsidR="009F64CD" w:rsidRPr="00FD01CB" w:rsidRDefault="009F64CD" w:rsidP="009F64CD">
      <w:pPr>
        <w:pStyle w:val="Heading3"/>
        <w:rPr>
          <w:b w:val="0"/>
          <w:color w:val="0070C0"/>
          <w:sz w:val="24"/>
          <w:szCs w:val="24"/>
        </w:rPr>
      </w:pPr>
      <w:bookmarkStart w:id="23" w:name="_Toc500169320"/>
      <w:r w:rsidRPr="00FD01CB">
        <w:rPr>
          <w:b w:val="0"/>
          <w:color w:val="0070C0"/>
          <w:sz w:val="24"/>
          <w:szCs w:val="24"/>
        </w:rPr>
        <w:t>3.3.1    Inbound to the BayCare Cloverleaf</w:t>
      </w:r>
      <w:bookmarkEnd w:id="23"/>
    </w:p>
    <w:sdt>
      <w:sdtPr>
        <w:id w:val="-220978351"/>
        <w:placeholder>
          <w:docPart w:val="82E348839351479E87C34645C1C074C7"/>
        </w:placeholder>
      </w:sdtPr>
      <w:sdtEndPr/>
      <w:sdtContent>
        <w:p w14:paraId="44AC3D9E" w14:textId="77777777" w:rsidR="00ED5240" w:rsidRDefault="00DD1A35" w:rsidP="00ED5240">
          <w:pPr>
            <w:pStyle w:val="ListParagraph"/>
            <w:numPr>
              <w:ilvl w:val="0"/>
              <w:numId w:val="24"/>
            </w:numPr>
          </w:pPr>
          <w:r>
            <w:t>TCP MLLP</w:t>
          </w:r>
        </w:p>
      </w:sdtContent>
    </w:sdt>
    <w:p w14:paraId="44AC3D9F" w14:textId="77777777" w:rsidR="009F64CD" w:rsidRDefault="009F64CD" w:rsidP="00805EC2"/>
    <w:p w14:paraId="44AC3DA0" w14:textId="77777777" w:rsidR="009F64CD" w:rsidRPr="00FD01CB" w:rsidRDefault="009F64CD" w:rsidP="009F64CD">
      <w:pPr>
        <w:pStyle w:val="Heading3"/>
        <w:rPr>
          <w:b w:val="0"/>
          <w:sz w:val="24"/>
          <w:szCs w:val="24"/>
        </w:rPr>
      </w:pPr>
      <w:bookmarkStart w:id="24" w:name="_Toc500169321"/>
      <w:r w:rsidRPr="00FD01CB">
        <w:rPr>
          <w:b w:val="0"/>
          <w:sz w:val="24"/>
          <w:szCs w:val="24"/>
        </w:rPr>
        <w:t xml:space="preserve">3.3.2    </w:t>
      </w:r>
      <w:r w:rsidR="00DB6D60">
        <w:rPr>
          <w:b w:val="0"/>
          <w:sz w:val="24"/>
          <w:szCs w:val="24"/>
        </w:rPr>
        <w:t>Outbound</w:t>
      </w:r>
      <w:r w:rsidRPr="00FD01CB">
        <w:rPr>
          <w:b w:val="0"/>
          <w:sz w:val="24"/>
          <w:szCs w:val="24"/>
        </w:rPr>
        <w:t xml:space="preserve"> </w:t>
      </w:r>
      <w:r w:rsidR="00ED5240">
        <w:rPr>
          <w:b w:val="0"/>
          <w:sz w:val="24"/>
          <w:szCs w:val="24"/>
        </w:rPr>
        <w:t>from</w:t>
      </w:r>
      <w:r w:rsidRPr="00FD01CB">
        <w:rPr>
          <w:b w:val="0"/>
          <w:sz w:val="24"/>
          <w:szCs w:val="24"/>
        </w:rPr>
        <w:t xml:space="preserve"> the BayCare Cloverleaf</w:t>
      </w:r>
      <w:bookmarkEnd w:id="24"/>
    </w:p>
    <w:sdt>
      <w:sdtPr>
        <w:id w:val="-1632089767"/>
        <w:placeholder>
          <w:docPart w:val="3C798B5C3D4E40F4B567B3B3F952A3FD"/>
        </w:placeholder>
      </w:sdtPr>
      <w:sdtEndPr/>
      <w:sdtContent>
        <w:p w14:paraId="44AC3DA1" w14:textId="77777777" w:rsidR="00A12775" w:rsidRDefault="00E63EE1" w:rsidP="00E63EE1">
          <w:pPr>
            <w:pStyle w:val="ListParagraph"/>
            <w:numPr>
              <w:ilvl w:val="0"/>
              <w:numId w:val="24"/>
            </w:numPr>
          </w:pPr>
          <w:r>
            <w:t>TCP MLLP</w:t>
          </w:r>
        </w:p>
      </w:sdtContent>
    </w:sdt>
    <w:p w14:paraId="44AC3DA2" w14:textId="77777777" w:rsidR="00DB6D60" w:rsidRDefault="00DB6D60" w:rsidP="00DB6D60">
      <w:pPr>
        <w:pStyle w:val="Heading3"/>
        <w:rPr>
          <w:b w:val="0"/>
          <w:color w:val="0070C0"/>
          <w:sz w:val="24"/>
          <w:szCs w:val="24"/>
        </w:rPr>
      </w:pPr>
    </w:p>
    <w:p w14:paraId="44AC3DA3" w14:textId="77777777" w:rsidR="00DB6D60" w:rsidRPr="00FD01CB" w:rsidRDefault="00DB6D60" w:rsidP="00DB6D60">
      <w:pPr>
        <w:pStyle w:val="Heading3"/>
        <w:rPr>
          <w:b w:val="0"/>
          <w:color w:val="0070C0"/>
          <w:sz w:val="24"/>
          <w:szCs w:val="24"/>
        </w:rPr>
      </w:pPr>
      <w:bookmarkStart w:id="25" w:name="_Toc500169322"/>
      <w:r>
        <w:rPr>
          <w:b w:val="0"/>
          <w:color w:val="0070C0"/>
          <w:sz w:val="24"/>
          <w:szCs w:val="24"/>
        </w:rPr>
        <w:t>3.3.</w:t>
      </w:r>
      <w:r w:rsidR="00ED5240">
        <w:rPr>
          <w:b w:val="0"/>
          <w:color w:val="0070C0"/>
          <w:sz w:val="24"/>
          <w:szCs w:val="24"/>
        </w:rPr>
        <w:t>3</w:t>
      </w:r>
      <w:r w:rsidRPr="00FD01CB">
        <w:rPr>
          <w:b w:val="0"/>
          <w:color w:val="0070C0"/>
          <w:sz w:val="24"/>
          <w:szCs w:val="24"/>
        </w:rPr>
        <w:t xml:space="preserve">    Inbound to the BayCare </w:t>
      </w:r>
      <w:r w:rsidR="00ED5240">
        <w:rPr>
          <w:b w:val="0"/>
          <w:color w:val="0070C0"/>
          <w:sz w:val="24"/>
          <w:szCs w:val="24"/>
        </w:rPr>
        <w:t>Cloverleaf</w:t>
      </w:r>
      <w:bookmarkEnd w:id="25"/>
    </w:p>
    <w:p w14:paraId="44AC3DA4" w14:textId="77777777" w:rsidR="00DB6D60" w:rsidRDefault="00DB6D60" w:rsidP="00DB6D60">
      <w:pPr>
        <w:pStyle w:val="NoSpacing"/>
      </w:pPr>
      <w:r>
        <w:t>Test</w:t>
      </w:r>
    </w:p>
    <w:p w14:paraId="44AC3DA5" w14:textId="77777777" w:rsidR="00917F99" w:rsidRDefault="00917F99" w:rsidP="00917F99">
      <w:pPr>
        <w:pStyle w:val="NoSpacing"/>
      </w:pPr>
      <w:r>
        <w:t xml:space="preserve">  MPH/NBY</w:t>
      </w:r>
    </w:p>
    <w:p w14:paraId="44AC3DA6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-756981663"/>
          <w:placeholder>
            <w:docPart w:val="4BE787C7B183440E916BF5957C791FE8"/>
          </w:placeholder>
        </w:sdtPr>
        <w:sdtEndPr/>
        <w:sdtContent>
          <w:r>
            <w:t>20002</w:t>
          </w:r>
        </w:sdtContent>
      </w:sdt>
    </w:p>
    <w:p w14:paraId="44AC3DA7" w14:textId="77777777" w:rsidR="00917F99" w:rsidRDefault="00917F99" w:rsidP="00917F99">
      <w:pPr>
        <w:pStyle w:val="NoSpacing"/>
      </w:pPr>
      <w:r>
        <w:t xml:space="preserve">IP Address:  </w:t>
      </w:r>
      <w:sdt>
        <w:sdtPr>
          <w:id w:val="-1216190923"/>
          <w:placeholder>
            <w:docPart w:val="FB0AE07D4A754937A72251522471572B"/>
          </w:placeholder>
        </w:sdtPr>
        <w:sdtEndPr/>
        <w:sdtContent>
          <w:r w:rsidRPr="00DD1A35">
            <w:t>10.5.250.20</w:t>
          </w:r>
          <w:r>
            <w:t>3</w:t>
          </w:r>
        </w:sdtContent>
      </w:sdt>
      <w:r>
        <w:t xml:space="preserve"> </w:t>
      </w:r>
    </w:p>
    <w:p w14:paraId="44AC3DA8" w14:textId="77777777" w:rsidR="00917F99" w:rsidRDefault="00917F99" w:rsidP="00917F99">
      <w:pPr>
        <w:pStyle w:val="NoSpacing"/>
      </w:pPr>
      <w:r>
        <w:t xml:space="preserve">  MCS/MDU</w:t>
      </w:r>
    </w:p>
    <w:p w14:paraId="44AC3DA9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1467081089"/>
          <w:placeholder>
            <w:docPart w:val="CBC02AD1C1F84410B68980AB1CBB847B"/>
          </w:placeholder>
        </w:sdtPr>
        <w:sdtEndPr/>
        <w:sdtContent>
          <w:r>
            <w:t>20010</w:t>
          </w:r>
        </w:sdtContent>
      </w:sdt>
    </w:p>
    <w:p w14:paraId="44AC3DAA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1973177467"/>
          <w:placeholder>
            <w:docPart w:val="C721A349F41344AAA863035A0E4ACCB4"/>
          </w:placeholder>
        </w:sdtPr>
        <w:sdtEndPr/>
        <w:sdtContent>
          <w:r>
            <w:t>10.5.250.203</w:t>
          </w:r>
        </w:sdtContent>
      </w:sdt>
    </w:p>
    <w:p w14:paraId="44AC3DAB" w14:textId="77777777" w:rsidR="00917F99" w:rsidRDefault="00917F99" w:rsidP="00917F99">
      <w:pPr>
        <w:pStyle w:val="NoSpacing"/>
      </w:pPr>
      <w:r>
        <w:t xml:space="preserve">  SFB/SAH</w:t>
      </w:r>
    </w:p>
    <w:p w14:paraId="44AC3DAC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1472799583"/>
          <w:placeholder>
            <w:docPart w:val="962D3671CA7B441BABAA7B21006900A5"/>
          </w:placeholder>
        </w:sdtPr>
        <w:sdtEndPr/>
        <w:sdtContent>
          <w:r>
            <w:t>20004</w:t>
          </w:r>
        </w:sdtContent>
      </w:sdt>
    </w:p>
    <w:p w14:paraId="44AC3DAD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1026063322"/>
          <w:placeholder>
            <w:docPart w:val="EC87C2AB944D4FF693C1893EC4150D3B"/>
          </w:placeholder>
        </w:sdtPr>
        <w:sdtEndPr/>
        <w:sdtContent>
          <w:r>
            <w:t>10.5.250.203</w:t>
          </w:r>
        </w:sdtContent>
      </w:sdt>
    </w:p>
    <w:p w14:paraId="44AC3DAE" w14:textId="77777777" w:rsidR="00917F99" w:rsidRDefault="00917F99" w:rsidP="00917F99">
      <w:pPr>
        <w:pStyle w:val="NoSpacing"/>
      </w:pPr>
      <w:r>
        <w:t xml:space="preserve">  SJH/SJW</w:t>
      </w:r>
    </w:p>
    <w:p w14:paraId="44AC3DAF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-933513471"/>
          <w:placeholder>
            <w:docPart w:val="B78E93A8AB8A49B789F337E15B4DB257"/>
          </w:placeholder>
        </w:sdtPr>
        <w:sdtEndPr/>
        <w:sdtContent>
          <w:r>
            <w:t>20003</w:t>
          </w:r>
        </w:sdtContent>
      </w:sdt>
    </w:p>
    <w:p w14:paraId="44AC3DB0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152963145"/>
          <w:placeholder>
            <w:docPart w:val="73318AFB4DDE4355B36CBD6A2A48B56B"/>
          </w:placeholder>
        </w:sdtPr>
        <w:sdtEndPr/>
        <w:sdtContent>
          <w:r>
            <w:t>10.5.250.203</w:t>
          </w:r>
        </w:sdtContent>
      </w:sdt>
    </w:p>
    <w:p w14:paraId="44AC3DB1" w14:textId="77777777" w:rsidR="00917F99" w:rsidRDefault="00917F99" w:rsidP="00917F99">
      <w:pPr>
        <w:pStyle w:val="NoSpacing"/>
      </w:pPr>
      <w:r>
        <w:t xml:space="preserve">  SJN/SJS</w:t>
      </w:r>
    </w:p>
    <w:p w14:paraId="44AC3DB2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378219338"/>
          <w:placeholder>
            <w:docPart w:val="959595303FC2434A999194BC691D3A74"/>
          </w:placeholder>
        </w:sdtPr>
        <w:sdtEndPr/>
        <w:sdtContent>
          <w:r>
            <w:t>20006</w:t>
          </w:r>
        </w:sdtContent>
      </w:sdt>
    </w:p>
    <w:p w14:paraId="44AC3DB3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48042867"/>
          <w:placeholder>
            <w:docPart w:val="9149CBB802A24FD7B317CE17F2C6E572"/>
          </w:placeholder>
        </w:sdtPr>
        <w:sdtEndPr/>
        <w:sdtContent>
          <w:r>
            <w:t>10.5.250.203</w:t>
          </w:r>
        </w:sdtContent>
      </w:sdt>
    </w:p>
    <w:p w14:paraId="44AC3DB4" w14:textId="77777777" w:rsidR="00917F99" w:rsidRDefault="00917F99" w:rsidP="00917F99">
      <w:pPr>
        <w:pStyle w:val="NoSpacing"/>
      </w:pPr>
      <w:r>
        <w:lastRenderedPageBreak/>
        <w:t xml:space="preserve">  WHH/WHW</w:t>
      </w:r>
    </w:p>
    <w:p w14:paraId="44AC3DB5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1872963747"/>
          <w:placeholder>
            <w:docPart w:val="D17DB4B15B994B6B9D85325E82AB33C2"/>
          </w:placeholder>
        </w:sdtPr>
        <w:sdtEndPr/>
        <w:sdtContent>
          <w:r>
            <w:t>20009</w:t>
          </w:r>
        </w:sdtContent>
      </w:sdt>
    </w:p>
    <w:p w14:paraId="44AC3DB6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1146935312"/>
          <w:placeholder>
            <w:docPart w:val="25E39BFCB1E94BAE831AC4D706E51749"/>
          </w:placeholder>
        </w:sdtPr>
        <w:sdtEndPr/>
        <w:sdtContent>
          <w:r>
            <w:t>10.5.250.203</w:t>
          </w:r>
        </w:sdtContent>
      </w:sdt>
    </w:p>
    <w:p w14:paraId="44AC3DB7" w14:textId="77777777" w:rsidR="00DB6D60" w:rsidRDefault="00DB6D60" w:rsidP="00DB6D60">
      <w:pPr>
        <w:pStyle w:val="NoSpacing"/>
      </w:pPr>
    </w:p>
    <w:p w14:paraId="606F23C8" w14:textId="77777777" w:rsidR="00521DFD" w:rsidRDefault="00521DFD">
      <w:pPr>
        <w:rPr>
          <w:rFonts w:asciiTheme="minorHAnsi" w:eastAsiaTheme="minorEastAsia" w:hAnsiTheme="minorHAnsi"/>
          <w:color w:val="auto"/>
          <w:sz w:val="22"/>
        </w:rPr>
      </w:pPr>
      <w:r>
        <w:br w:type="page"/>
      </w:r>
    </w:p>
    <w:p w14:paraId="44AC3DB8" w14:textId="4B1ADBCD" w:rsidR="00DB6D60" w:rsidRDefault="00DB6D60" w:rsidP="00DB6D60">
      <w:pPr>
        <w:pStyle w:val="NoSpacing"/>
      </w:pPr>
      <w:r>
        <w:lastRenderedPageBreak/>
        <w:t>Prod</w:t>
      </w:r>
    </w:p>
    <w:p w14:paraId="44AC3DB9" w14:textId="77777777" w:rsidR="00917F99" w:rsidRDefault="00917F99" w:rsidP="00917F99">
      <w:pPr>
        <w:pStyle w:val="NoSpacing"/>
      </w:pPr>
      <w:r>
        <w:t xml:space="preserve">  MPH/NBY</w:t>
      </w:r>
    </w:p>
    <w:p w14:paraId="44AC3DBA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-128483354"/>
          <w:placeholder>
            <w:docPart w:val="B36CADC000F843049D5CC51D4A708119"/>
          </w:placeholder>
        </w:sdtPr>
        <w:sdtEndPr/>
        <w:sdtContent>
          <w:r>
            <w:t>20002</w:t>
          </w:r>
        </w:sdtContent>
      </w:sdt>
    </w:p>
    <w:p w14:paraId="44AC3DBB" w14:textId="77777777" w:rsidR="00917F99" w:rsidRDefault="00917F99" w:rsidP="00917F99">
      <w:pPr>
        <w:pStyle w:val="NoSpacing"/>
      </w:pPr>
      <w:r>
        <w:t xml:space="preserve">IP Address:  </w:t>
      </w:r>
      <w:sdt>
        <w:sdtPr>
          <w:id w:val="-156391597"/>
          <w:placeholder>
            <w:docPart w:val="9A356B4A4D9E4861B386A0541D7CD535"/>
          </w:placeholder>
        </w:sdtPr>
        <w:sdtEndPr/>
        <w:sdtContent>
          <w:r w:rsidRPr="00DD1A35">
            <w:t>10.5.250.201</w:t>
          </w:r>
        </w:sdtContent>
      </w:sdt>
      <w:r>
        <w:t xml:space="preserve"> </w:t>
      </w:r>
    </w:p>
    <w:p w14:paraId="44AC3DBC" w14:textId="77777777" w:rsidR="00917F99" w:rsidRDefault="00917F99" w:rsidP="00917F99">
      <w:pPr>
        <w:pStyle w:val="NoSpacing"/>
      </w:pPr>
      <w:r>
        <w:t xml:space="preserve">  MCS/MDU</w:t>
      </w:r>
    </w:p>
    <w:p w14:paraId="44AC3DBD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-1106657776"/>
          <w:placeholder>
            <w:docPart w:val="071D98C3367747F4A0513A6D6A72DFC9"/>
          </w:placeholder>
        </w:sdtPr>
        <w:sdtEndPr/>
        <w:sdtContent>
          <w:r>
            <w:t>20010</w:t>
          </w:r>
        </w:sdtContent>
      </w:sdt>
    </w:p>
    <w:p w14:paraId="44AC3DBE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-622005110"/>
          <w:placeholder>
            <w:docPart w:val="9E020394D4D641EC80DCB7121224384A"/>
          </w:placeholder>
        </w:sdtPr>
        <w:sdtEndPr/>
        <w:sdtContent>
          <w:r w:rsidRPr="00DD1A35">
            <w:t>10.5.250.201</w:t>
          </w:r>
        </w:sdtContent>
      </w:sdt>
    </w:p>
    <w:p w14:paraId="44AC3DBF" w14:textId="77777777" w:rsidR="00917F99" w:rsidRDefault="00917F99" w:rsidP="00917F99">
      <w:pPr>
        <w:pStyle w:val="NoSpacing"/>
      </w:pPr>
      <w:r>
        <w:t xml:space="preserve">  SFB/SAH</w:t>
      </w:r>
    </w:p>
    <w:p w14:paraId="44AC3DC0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2059356728"/>
          <w:placeholder>
            <w:docPart w:val="957A835F267642978642064417668DD1"/>
          </w:placeholder>
        </w:sdtPr>
        <w:sdtEndPr/>
        <w:sdtContent>
          <w:r>
            <w:t>20004</w:t>
          </w:r>
        </w:sdtContent>
      </w:sdt>
    </w:p>
    <w:p w14:paraId="44AC3DC1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-1846630445"/>
          <w:placeholder>
            <w:docPart w:val="066D5E4968F943AE9ABD70F00A2122FE"/>
          </w:placeholder>
        </w:sdtPr>
        <w:sdtEndPr/>
        <w:sdtContent>
          <w:r w:rsidRPr="00DD1A35">
            <w:t>10.5.250.201</w:t>
          </w:r>
        </w:sdtContent>
      </w:sdt>
    </w:p>
    <w:p w14:paraId="44AC3DC2" w14:textId="77777777" w:rsidR="00917F99" w:rsidRDefault="00917F99" w:rsidP="00917F99">
      <w:pPr>
        <w:pStyle w:val="NoSpacing"/>
      </w:pPr>
      <w:r>
        <w:t xml:space="preserve">  SJH/SJW</w:t>
      </w:r>
    </w:p>
    <w:p w14:paraId="44AC3DC3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-694923874"/>
          <w:placeholder>
            <w:docPart w:val="00F67C946811434CB2EC258E94CEBB99"/>
          </w:placeholder>
        </w:sdtPr>
        <w:sdtEndPr/>
        <w:sdtContent>
          <w:r>
            <w:t>20003</w:t>
          </w:r>
        </w:sdtContent>
      </w:sdt>
    </w:p>
    <w:p w14:paraId="44AC3DC4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-287520138"/>
          <w:placeholder>
            <w:docPart w:val="A8E248D793B646E7BBFB6D6F48352537"/>
          </w:placeholder>
        </w:sdtPr>
        <w:sdtEndPr/>
        <w:sdtContent>
          <w:r w:rsidRPr="00DD1A35">
            <w:t>10.5.250.201</w:t>
          </w:r>
        </w:sdtContent>
      </w:sdt>
    </w:p>
    <w:p w14:paraId="44AC3DC5" w14:textId="77777777" w:rsidR="00917F99" w:rsidRDefault="00917F99" w:rsidP="00917F99">
      <w:pPr>
        <w:pStyle w:val="NoSpacing"/>
      </w:pPr>
      <w:r>
        <w:t xml:space="preserve">  SJN/SJS</w:t>
      </w:r>
    </w:p>
    <w:p w14:paraId="44AC3DC6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2041546609"/>
          <w:placeholder>
            <w:docPart w:val="BBCDBC8C3C994B72805ADEFD512A8235"/>
          </w:placeholder>
        </w:sdtPr>
        <w:sdtEndPr/>
        <w:sdtContent>
          <w:r>
            <w:t>20006</w:t>
          </w:r>
        </w:sdtContent>
      </w:sdt>
    </w:p>
    <w:p w14:paraId="44AC3DC7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1381740483"/>
          <w:placeholder>
            <w:docPart w:val="659F4AAF7E22483CB32A9766C124727C"/>
          </w:placeholder>
        </w:sdtPr>
        <w:sdtEndPr/>
        <w:sdtContent>
          <w:r w:rsidRPr="00DD1A35">
            <w:t>10.5.250.201</w:t>
          </w:r>
        </w:sdtContent>
      </w:sdt>
    </w:p>
    <w:p w14:paraId="44AC3DC8" w14:textId="77777777" w:rsidR="00917F99" w:rsidRDefault="00917F99" w:rsidP="00917F99">
      <w:pPr>
        <w:pStyle w:val="NoSpacing"/>
      </w:pPr>
      <w:r>
        <w:t xml:space="preserve">  WHH/WHW</w:t>
      </w:r>
    </w:p>
    <w:p w14:paraId="44AC3DC9" w14:textId="77777777" w:rsidR="00917F99" w:rsidRDefault="00917F99" w:rsidP="00917F99">
      <w:pPr>
        <w:pStyle w:val="NoSpacing"/>
      </w:pPr>
      <w:r>
        <w:t xml:space="preserve">Port Number:  </w:t>
      </w:r>
      <w:sdt>
        <w:sdtPr>
          <w:id w:val="829482787"/>
          <w:placeholder>
            <w:docPart w:val="086AB07AE95C437395881518CE5F9E3B"/>
          </w:placeholder>
        </w:sdtPr>
        <w:sdtEndPr/>
        <w:sdtContent>
          <w:r>
            <w:t>20009</w:t>
          </w:r>
        </w:sdtContent>
      </w:sdt>
    </w:p>
    <w:p w14:paraId="44AC3DCA" w14:textId="77777777" w:rsidR="00917F99" w:rsidRPr="00DB6D60" w:rsidRDefault="00917F99" w:rsidP="00917F99">
      <w:pPr>
        <w:pStyle w:val="NoSpacing"/>
      </w:pPr>
      <w:r>
        <w:t xml:space="preserve">IP Address:  </w:t>
      </w:r>
      <w:sdt>
        <w:sdtPr>
          <w:id w:val="-1677269024"/>
          <w:placeholder>
            <w:docPart w:val="2B2DC7E0B24F4193B705C24995B636FC"/>
          </w:placeholder>
        </w:sdtPr>
        <w:sdtEndPr/>
        <w:sdtContent>
          <w:r w:rsidRPr="00DD1A35">
            <w:t>10.5.250.201</w:t>
          </w:r>
        </w:sdtContent>
      </w:sdt>
    </w:p>
    <w:p w14:paraId="44AC3DCB" w14:textId="77777777" w:rsidR="00DB6D60" w:rsidRDefault="00DB6D60" w:rsidP="00917F99">
      <w:pPr>
        <w:pStyle w:val="NoSpacing"/>
      </w:pPr>
    </w:p>
    <w:p w14:paraId="44AC3DCC" w14:textId="77777777" w:rsidR="00DB6D60" w:rsidRPr="00FD01CB" w:rsidRDefault="00DB6D60" w:rsidP="00DB6D60">
      <w:pPr>
        <w:pStyle w:val="Heading3"/>
        <w:rPr>
          <w:b w:val="0"/>
          <w:sz w:val="24"/>
          <w:szCs w:val="24"/>
        </w:rPr>
      </w:pPr>
      <w:bookmarkStart w:id="26" w:name="_Toc500169323"/>
      <w:r>
        <w:rPr>
          <w:b w:val="0"/>
          <w:sz w:val="24"/>
          <w:szCs w:val="24"/>
        </w:rPr>
        <w:t>3.3.</w:t>
      </w:r>
      <w:r w:rsidR="00ED5240">
        <w:rPr>
          <w:b w:val="0"/>
          <w:sz w:val="24"/>
          <w:szCs w:val="24"/>
        </w:rPr>
        <w:t>4</w:t>
      </w:r>
      <w:r w:rsidRPr="00FD01CB">
        <w:rPr>
          <w:b w:val="0"/>
          <w:sz w:val="24"/>
          <w:szCs w:val="24"/>
        </w:rPr>
        <w:t xml:space="preserve">    </w:t>
      </w:r>
      <w:r>
        <w:rPr>
          <w:b w:val="0"/>
          <w:sz w:val="24"/>
          <w:szCs w:val="24"/>
        </w:rPr>
        <w:t>Outbound</w:t>
      </w:r>
      <w:r w:rsidRPr="00FD01CB">
        <w:rPr>
          <w:b w:val="0"/>
          <w:sz w:val="24"/>
          <w:szCs w:val="24"/>
        </w:rPr>
        <w:t xml:space="preserve"> </w:t>
      </w:r>
      <w:r w:rsidR="00ED5240">
        <w:rPr>
          <w:b w:val="0"/>
          <w:sz w:val="24"/>
          <w:szCs w:val="24"/>
        </w:rPr>
        <w:t>from</w:t>
      </w:r>
      <w:r w:rsidRPr="00FD01CB">
        <w:rPr>
          <w:b w:val="0"/>
          <w:sz w:val="24"/>
          <w:szCs w:val="24"/>
        </w:rPr>
        <w:t xml:space="preserve"> the BayCare </w:t>
      </w:r>
      <w:r w:rsidR="00ED5240">
        <w:rPr>
          <w:b w:val="0"/>
          <w:sz w:val="24"/>
          <w:szCs w:val="24"/>
        </w:rPr>
        <w:t>Cloverleaf</w:t>
      </w:r>
      <w:bookmarkEnd w:id="26"/>
    </w:p>
    <w:p w14:paraId="44AC3DCD" w14:textId="77777777" w:rsidR="00DB6D60" w:rsidRDefault="00DB6D60" w:rsidP="00DB6D60">
      <w:pPr>
        <w:pStyle w:val="NoSpacing"/>
      </w:pPr>
      <w:r>
        <w:t>Test</w:t>
      </w:r>
    </w:p>
    <w:p w14:paraId="44AC3DCE" w14:textId="77777777" w:rsidR="00DB6D60" w:rsidRDefault="00DB6D60" w:rsidP="00DB6D60">
      <w:pPr>
        <w:pStyle w:val="NoSpacing"/>
      </w:pPr>
      <w:r>
        <w:t>Port Number:</w:t>
      </w:r>
      <w:r w:rsidR="00FD15D8">
        <w:t xml:space="preserve">  </w:t>
      </w:r>
      <w:sdt>
        <w:sdtPr>
          <w:id w:val="-1076973432"/>
        </w:sdtPr>
        <w:sdtEndPr/>
        <w:sdtContent>
          <w:r w:rsidR="00ED5240">
            <w:t>2575</w:t>
          </w:r>
        </w:sdtContent>
      </w:sdt>
    </w:p>
    <w:p w14:paraId="44AC3DCF" w14:textId="77777777" w:rsidR="00DB6D60" w:rsidRPr="00DB6D60" w:rsidRDefault="00DB6D60" w:rsidP="00DB6D60">
      <w:pPr>
        <w:pStyle w:val="NoSpacing"/>
      </w:pPr>
      <w:r>
        <w:t>IP Address:</w:t>
      </w:r>
      <w:r w:rsidR="00FD15D8">
        <w:t xml:space="preserve">  </w:t>
      </w:r>
      <w:sdt>
        <w:sdtPr>
          <w:id w:val="-946385661"/>
        </w:sdtPr>
        <w:sdtEndPr/>
        <w:sdtContent>
          <w:r w:rsidR="00ED5240">
            <w:t>199.116.187.68</w:t>
          </w:r>
        </w:sdtContent>
      </w:sdt>
    </w:p>
    <w:p w14:paraId="44AC3DD0" w14:textId="77777777" w:rsidR="009F64CD" w:rsidRDefault="009F64CD" w:rsidP="00DB6D60">
      <w:pPr>
        <w:pStyle w:val="NoSpacing"/>
      </w:pPr>
    </w:p>
    <w:p w14:paraId="44AC3DD1" w14:textId="77777777" w:rsidR="00DB6D60" w:rsidRDefault="00DB6D60" w:rsidP="00DB6D60">
      <w:pPr>
        <w:pStyle w:val="NoSpacing"/>
      </w:pPr>
      <w:r>
        <w:t>Prod</w:t>
      </w:r>
    </w:p>
    <w:p w14:paraId="44AC3DD2" w14:textId="77777777" w:rsidR="00DB6D60" w:rsidRDefault="00DB6D60" w:rsidP="00DB6D60">
      <w:pPr>
        <w:pStyle w:val="NoSpacing"/>
      </w:pPr>
      <w:r>
        <w:t>Port Number:</w:t>
      </w:r>
      <w:r w:rsidR="00FD15D8">
        <w:t xml:space="preserve">  </w:t>
      </w:r>
      <w:sdt>
        <w:sdtPr>
          <w:id w:val="-1197077274"/>
        </w:sdtPr>
        <w:sdtEndPr/>
        <w:sdtContent>
          <w:r w:rsidR="00ED5240" w:rsidRPr="00ED5240">
            <w:t>2575</w:t>
          </w:r>
        </w:sdtContent>
      </w:sdt>
    </w:p>
    <w:p w14:paraId="44AC3DD3" w14:textId="77777777" w:rsidR="00DB6D60" w:rsidRPr="00DB6D60" w:rsidRDefault="00DB6D60" w:rsidP="00DB6D60">
      <w:pPr>
        <w:pStyle w:val="NoSpacing"/>
      </w:pPr>
      <w:r>
        <w:t>IP Address:</w:t>
      </w:r>
      <w:r w:rsidR="00FD15D8">
        <w:t xml:space="preserve">  </w:t>
      </w:r>
      <w:sdt>
        <w:sdtPr>
          <w:id w:val="713391743"/>
        </w:sdtPr>
        <w:sdtEndPr/>
        <w:sdtContent>
          <w:r w:rsidR="00ED5240" w:rsidRPr="00ED5240">
            <w:t>199.116.188.68</w:t>
          </w:r>
        </w:sdtContent>
      </w:sdt>
    </w:p>
    <w:p w14:paraId="44AC3DD4" w14:textId="77777777" w:rsidR="009F64CD" w:rsidRDefault="009F64CD" w:rsidP="00805EC2"/>
    <w:p w14:paraId="3E317430" w14:textId="77777777" w:rsidR="00521DFD" w:rsidRDefault="00521DFD">
      <w:pPr>
        <w:rPr>
          <w:rFonts w:asciiTheme="minorHAnsi" w:eastAsiaTheme="majorEastAsia" w:hAnsiTheme="minorHAnsi" w:cs="Arial"/>
          <w:bCs/>
          <w:color w:val="0070C0"/>
          <w:sz w:val="28"/>
          <w:szCs w:val="28"/>
        </w:rPr>
      </w:pPr>
      <w:bookmarkStart w:id="27" w:name="_Toc367260181"/>
      <w:r>
        <w:rPr>
          <w:rFonts w:asciiTheme="minorHAnsi" w:hAnsiTheme="minorHAnsi" w:cs="Arial"/>
          <w:color w:val="0070C0"/>
          <w:sz w:val="28"/>
        </w:rPr>
        <w:br w:type="page"/>
      </w:r>
    </w:p>
    <w:p w14:paraId="44AC3DD5" w14:textId="2C25B8DB" w:rsidR="00805EC2" w:rsidRDefault="00805EC2" w:rsidP="00521DFD">
      <w:pPr>
        <w:pStyle w:val="Heading1"/>
        <w:spacing w:before="120" w:after="120"/>
        <w:rPr>
          <w:rFonts w:asciiTheme="minorHAnsi" w:hAnsiTheme="minorHAnsi" w:cs="Arial"/>
          <w:color w:val="0070C0"/>
          <w:sz w:val="28"/>
        </w:rPr>
      </w:pPr>
      <w:bookmarkStart w:id="28" w:name="_Toc500169324"/>
      <w:r w:rsidRPr="0073057F">
        <w:rPr>
          <w:rFonts w:asciiTheme="minorHAnsi" w:hAnsiTheme="minorHAnsi" w:cs="Arial"/>
          <w:color w:val="0070C0"/>
          <w:sz w:val="28"/>
        </w:rPr>
        <w:lastRenderedPageBreak/>
        <w:t xml:space="preserve">4.    </w:t>
      </w:r>
      <w:r w:rsidR="00F01E3D">
        <w:rPr>
          <w:rFonts w:asciiTheme="minorHAnsi" w:hAnsiTheme="minorHAnsi" w:cs="Arial"/>
          <w:color w:val="0070C0"/>
          <w:sz w:val="28"/>
        </w:rPr>
        <w:t xml:space="preserve">HL7 </w:t>
      </w:r>
      <w:r w:rsidRPr="0073057F">
        <w:rPr>
          <w:rFonts w:asciiTheme="minorHAnsi" w:hAnsiTheme="minorHAnsi" w:cs="Arial"/>
          <w:color w:val="0070C0"/>
          <w:sz w:val="28"/>
        </w:rPr>
        <w:t>Messaging</w:t>
      </w:r>
      <w:bookmarkEnd w:id="27"/>
      <w:bookmarkEnd w:id="28"/>
    </w:p>
    <w:p w14:paraId="44AC3DD6" w14:textId="77777777" w:rsidR="00856E7C" w:rsidRDefault="00856E7C" w:rsidP="00521DFD">
      <w:pPr>
        <w:pStyle w:val="Heading2"/>
        <w:numPr>
          <w:ilvl w:val="1"/>
          <w:numId w:val="0"/>
        </w:numPr>
        <w:spacing w:before="120" w:after="120" w:line="240" w:lineRule="auto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29" w:name="_Toc500169325"/>
      <w:r>
        <w:rPr>
          <w:rFonts w:asciiTheme="minorHAnsi" w:hAnsiTheme="minorHAnsi" w:cs="Arial"/>
          <w:i w:val="0"/>
          <w:color w:val="0070C0"/>
          <w:sz w:val="24"/>
          <w:szCs w:val="24"/>
        </w:rPr>
        <w:t>4.1 Messaging Format</w:t>
      </w:r>
      <w:bookmarkEnd w:id="29"/>
    </w:p>
    <w:p w14:paraId="44AC3DD7" w14:textId="77777777" w:rsidR="00A46016" w:rsidRDefault="00A46016" w:rsidP="00856E7C">
      <w:pPr>
        <w:pStyle w:val="Heading3"/>
        <w:rPr>
          <w:b w:val="0"/>
          <w:sz w:val="24"/>
          <w:szCs w:val="24"/>
        </w:rPr>
      </w:pPr>
      <w:bookmarkStart w:id="30" w:name="_Toc500169326"/>
      <w:r w:rsidRPr="00172896">
        <w:rPr>
          <w:b w:val="0"/>
          <w:sz w:val="24"/>
          <w:szCs w:val="24"/>
        </w:rPr>
        <w:t>4.1.1     Segments</w:t>
      </w:r>
      <w:bookmarkEnd w:id="30"/>
    </w:p>
    <w:p w14:paraId="2B9557C4" w14:textId="77777777" w:rsidR="00521DFD" w:rsidRPr="00521DFD" w:rsidRDefault="00521DFD" w:rsidP="00521DFD">
      <w:pPr>
        <w:spacing w:after="0" w:line="240" w:lineRule="auto"/>
      </w:pPr>
    </w:p>
    <w:p w14:paraId="44AC3DD8" w14:textId="77777777" w:rsidR="00856E7C" w:rsidRDefault="00A46016" w:rsidP="00521DFD">
      <w:pPr>
        <w:pStyle w:val="Heading4"/>
        <w:rPr>
          <w:b/>
        </w:rPr>
      </w:pPr>
      <w:r w:rsidRPr="00172896">
        <w:t>4.1.1</w:t>
      </w:r>
      <w:r>
        <w:t>.1</w:t>
      </w:r>
      <w:r w:rsidRPr="00172896">
        <w:t xml:space="preserve">    </w:t>
      </w:r>
      <w:r>
        <w:t xml:space="preserve"> Inbound</w:t>
      </w:r>
      <w:r w:rsidRPr="00172896">
        <w:t xml:space="preserve"> Segments</w:t>
      </w:r>
    </w:p>
    <w:p w14:paraId="44AC3DD9" w14:textId="77777777" w:rsidR="00A46016" w:rsidRPr="00856E7C" w:rsidRDefault="00A46016" w:rsidP="00A46016">
      <w:r>
        <w:t>The segments utilized for this interface are:</w:t>
      </w:r>
    </w:p>
    <w:p w14:paraId="44AC3DDA" w14:textId="77777777" w:rsidR="00A46016" w:rsidRDefault="00A46016" w:rsidP="00A46016">
      <w:pPr>
        <w:pStyle w:val="NoSpacing"/>
        <w:ind w:firstLine="720"/>
      </w:pPr>
      <w:r>
        <w:t xml:space="preserve">MSH </w:t>
      </w:r>
    </w:p>
    <w:p w14:paraId="44AC3DDB" w14:textId="77777777" w:rsidR="00A46016" w:rsidRDefault="00A46016" w:rsidP="00A46016">
      <w:pPr>
        <w:pStyle w:val="NoSpacing"/>
        <w:ind w:firstLine="720"/>
      </w:pPr>
      <w:r>
        <w:t>EVN</w:t>
      </w:r>
    </w:p>
    <w:p w14:paraId="44AC3DDC" w14:textId="77777777" w:rsidR="00A46016" w:rsidRDefault="00A46016" w:rsidP="00A46016">
      <w:pPr>
        <w:pStyle w:val="NoSpacing"/>
        <w:ind w:firstLine="720"/>
      </w:pPr>
      <w:r>
        <w:t>PID</w:t>
      </w:r>
    </w:p>
    <w:p w14:paraId="44AC3DDD" w14:textId="77777777" w:rsidR="00A46016" w:rsidRDefault="00A46016" w:rsidP="00A46016">
      <w:pPr>
        <w:pStyle w:val="NoSpacing"/>
        <w:ind w:firstLine="720"/>
      </w:pPr>
      <w:r>
        <w:t>[PV1]</w:t>
      </w:r>
    </w:p>
    <w:p w14:paraId="44AC3DDE" w14:textId="77777777" w:rsidR="00A46016" w:rsidRDefault="00A46016" w:rsidP="00A46016">
      <w:pPr>
        <w:pStyle w:val="NoSpacing"/>
        <w:ind w:firstLine="720"/>
      </w:pPr>
      <w:r>
        <w:t>[PV2]</w:t>
      </w:r>
    </w:p>
    <w:p w14:paraId="44AC3DDF" w14:textId="77777777" w:rsidR="00A46016" w:rsidRDefault="00A46016" w:rsidP="00A46016">
      <w:pPr>
        <w:pStyle w:val="NoSpacing"/>
        <w:ind w:firstLine="720"/>
      </w:pPr>
      <w:r>
        <w:t>[{DG1}]</w:t>
      </w:r>
    </w:p>
    <w:p w14:paraId="44AC3DE0" w14:textId="77777777" w:rsidR="00A46016" w:rsidRDefault="00A46016" w:rsidP="00A46016">
      <w:pPr>
        <w:pStyle w:val="NoSpacing"/>
        <w:ind w:firstLine="720"/>
      </w:pPr>
      <w:r>
        <w:t>[{</w:t>
      </w:r>
    </w:p>
    <w:p w14:paraId="44AC3DE1" w14:textId="77777777" w:rsidR="00A46016" w:rsidRDefault="00A46016" w:rsidP="00A46016">
      <w:pPr>
        <w:pStyle w:val="NoSpacing"/>
        <w:ind w:firstLine="720"/>
      </w:pPr>
      <w:r>
        <w:t xml:space="preserve">  IN1</w:t>
      </w:r>
    </w:p>
    <w:p w14:paraId="44AC3DE2" w14:textId="77777777" w:rsidR="00A46016" w:rsidRDefault="00A46016" w:rsidP="00A46016">
      <w:pPr>
        <w:pStyle w:val="NoSpacing"/>
        <w:ind w:firstLine="720"/>
      </w:pPr>
      <w:r>
        <w:t>}]</w:t>
      </w:r>
    </w:p>
    <w:p w14:paraId="44AC3DE3" w14:textId="77777777" w:rsidR="00A46016" w:rsidRPr="00521DFD" w:rsidRDefault="00A46016" w:rsidP="00A46016">
      <w:pPr>
        <w:rPr>
          <w:sz w:val="12"/>
        </w:rPr>
      </w:pPr>
    </w:p>
    <w:p w14:paraId="44AC3DE4" w14:textId="77777777" w:rsidR="00A46016" w:rsidRPr="00172896" w:rsidRDefault="00A46016" w:rsidP="00521DFD">
      <w:pPr>
        <w:pStyle w:val="Heading4"/>
        <w:rPr>
          <w:b/>
        </w:rPr>
      </w:pPr>
      <w:r w:rsidRPr="00172896">
        <w:t>4.1.1</w:t>
      </w:r>
      <w:r w:rsidR="001A1D88">
        <w:t>.2</w:t>
      </w:r>
      <w:r w:rsidRPr="00172896">
        <w:t xml:space="preserve">    </w:t>
      </w:r>
      <w:r>
        <w:t xml:space="preserve"> Outbound</w:t>
      </w:r>
      <w:r w:rsidRPr="00172896">
        <w:t xml:space="preserve"> Segments</w:t>
      </w:r>
    </w:p>
    <w:p w14:paraId="44AC3DE5" w14:textId="77777777" w:rsidR="00856E7C" w:rsidRPr="00856E7C" w:rsidRDefault="00856E7C" w:rsidP="00856E7C">
      <w:r>
        <w:t>The segme</w:t>
      </w:r>
      <w:r w:rsidR="00164F02">
        <w:t>nts utilized for this interface</w:t>
      </w:r>
      <w:r>
        <w:t xml:space="preserve"> are:</w:t>
      </w:r>
    </w:p>
    <w:p w14:paraId="44AC3DE6" w14:textId="77777777" w:rsidR="00BE1D14" w:rsidRDefault="00856E7C" w:rsidP="00BE1D14">
      <w:pPr>
        <w:pStyle w:val="NoSpacing"/>
        <w:ind w:firstLine="720"/>
      </w:pPr>
      <w:r>
        <w:t xml:space="preserve">MSH </w:t>
      </w:r>
    </w:p>
    <w:p w14:paraId="44AC3DE7" w14:textId="77777777" w:rsidR="00856E7C" w:rsidRDefault="00856E7C" w:rsidP="00856E7C">
      <w:pPr>
        <w:pStyle w:val="NoSpacing"/>
        <w:ind w:firstLine="720"/>
      </w:pPr>
      <w:r>
        <w:t>EVN</w:t>
      </w:r>
    </w:p>
    <w:p w14:paraId="44AC3DE8" w14:textId="77777777" w:rsidR="00856E7C" w:rsidRDefault="00856E7C" w:rsidP="00856E7C">
      <w:pPr>
        <w:pStyle w:val="NoSpacing"/>
        <w:ind w:firstLine="720"/>
      </w:pPr>
      <w:r>
        <w:t>PID</w:t>
      </w:r>
    </w:p>
    <w:p w14:paraId="44AC3DE9" w14:textId="77777777" w:rsidR="00702F33" w:rsidRDefault="00702F33" w:rsidP="00702F33">
      <w:pPr>
        <w:pStyle w:val="NoSpacing"/>
        <w:ind w:firstLine="720"/>
      </w:pPr>
      <w:r>
        <w:t>[PV1]</w:t>
      </w:r>
    </w:p>
    <w:p w14:paraId="44AC3DEA" w14:textId="77777777" w:rsidR="00A46016" w:rsidRDefault="00A46016" w:rsidP="00A46016">
      <w:pPr>
        <w:pStyle w:val="NoSpacing"/>
        <w:ind w:firstLine="720"/>
      </w:pPr>
      <w:r>
        <w:t>[{DG1}]</w:t>
      </w:r>
    </w:p>
    <w:p w14:paraId="44AC3DEB" w14:textId="77777777" w:rsidR="00A46016" w:rsidRDefault="00A46016" w:rsidP="00A46016">
      <w:pPr>
        <w:pStyle w:val="NoSpacing"/>
        <w:ind w:firstLine="720"/>
      </w:pPr>
      <w:r>
        <w:t>[{PR1}]</w:t>
      </w:r>
    </w:p>
    <w:p w14:paraId="44AC3DEC" w14:textId="77777777" w:rsidR="005D48ED" w:rsidRDefault="005D48ED" w:rsidP="00A46016">
      <w:pPr>
        <w:pStyle w:val="NoSpacing"/>
        <w:ind w:firstLine="720"/>
      </w:pPr>
      <w:r>
        <w:t>[{</w:t>
      </w:r>
    </w:p>
    <w:p w14:paraId="44AC3DED" w14:textId="77777777" w:rsidR="005D48ED" w:rsidRDefault="005D48ED" w:rsidP="005D48ED">
      <w:pPr>
        <w:pStyle w:val="NoSpacing"/>
        <w:ind w:firstLine="720"/>
      </w:pPr>
      <w:r>
        <w:t xml:space="preserve">  IN1</w:t>
      </w:r>
    </w:p>
    <w:p w14:paraId="44AC3DEE" w14:textId="77777777" w:rsidR="00856E7C" w:rsidRDefault="00856E7C" w:rsidP="005D48ED">
      <w:pPr>
        <w:pStyle w:val="NoSpacing"/>
        <w:ind w:firstLine="720"/>
      </w:pPr>
      <w:r>
        <w:t>}]</w:t>
      </w:r>
    </w:p>
    <w:p w14:paraId="44AC3DEF" w14:textId="77777777" w:rsidR="00856E7C" w:rsidRDefault="00856E7C" w:rsidP="00164F02">
      <w:pPr>
        <w:spacing w:after="0"/>
      </w:pPr>
    </w:p>
    <w:p w14:paraId="44AC3DF0" w14:textId="77777777" w:rsidR="00164F02" w:rsidRDefault="00164F02" w:rsidP="00164F02">
      <w:pPr>
        <w:spacing w:after="0"/>
        <w:rPr>
          <w:i/>
        </w:rPr>
      </w:pPr>
      <w:r>
        <w:rPr>
          <w:i/>
        </w:rPr>
        <w:t>Message Construction Notes</w:t>
      </w:r>
      <w:r w:rsidRPr="00164F02">
        <w:rPr>
          <w:i/>
        </w:rPr>
        <w:t>:</w:t>
      </w:r>
    </w:p>
    <w:p w14:paraId="44AC3DF1" w14:textId="77777777" w:rsidR="00DE0C09" w:rsidRDefault="00DE0C09" w:rsidP="00DE0C09">
      <w:pPr>
        <w:spacing w:after="0"/>
        <w:ind w:firstLine="720"/>
        <w:rPr>
          <w:i/>
        </w:rPr>
      </w:pPr>
      <w:r>
        <w:rPr>
          <w:i/>
        </w:rPr>
        <w:t>Control Characters:</w:t>
      </w:r>
    </w:p>
    <w:p w14:paraId="44AC3DF2" w14:textId="77777777" w:rsidR="00856E7C" w:rsidRDefault="00164F02" w:rsidP="00164F02">
      <w:pPr>
        <w:spacing w:after="0"/>
        <w:ind w:firstLine="720"/>
        <w:rPr>
          <w:i/>
        </w:rPr>
      </w:pPr>
      <w:r w:rsidRPr="00164F02">
        <w:rPr>
          <w:i/>
        </w:rPr>
        <w:t xml:space="preserve"> [Square Brackets] – </w:t>
      </w:r>
      <w:r>
        <w:rPr>
          <w:i/>
        </w:rPr>
        <w:t>O</w:t>
      </w:r>
      <w:r w:rsidRPr="00164F02">
        <w:rPr>
          <w:i/>
        </w:rPr>
        <w:t>ptional</w:t>
      </w:r>
    </w:p>
    <w:p w14:paraId="44AC3DF3" w14:textId="77777777" w:rsidR="00164F02" w:rsidRDefault="00164F02" w:rsidP="00164F02">
      <w:pPr>
        <w:spacing w:after="0"/>
        <w:ind w:firstLine="720"/>
        <w:rPr>
          <w:i/>
        </w:rPr>
      </w:pPr>
      <w:r>
        <w:rPr>
          <w:i/>
        </w:rPr>
        <w:t>{Curly Brackets} – Repeatable</w:t>
      </w:r>
    </w:p>
    <w:p w14:paraId="44AC3DF4" w14:textId="77777777" w:rsidR="00164F02" w:rsidRDefault="004C4E2A" w:rsidP="004C4E2A">
      <w:pPr>
        <w:spacing w:after="0"/>
        <w:ind w:firstLine="720"/>
        <w:rPr>
          <w:i/>
        </w:rPr>
      </w:pPr>
      <w:r>
        <w:rPr>
          <w:i/>
        </w:rPr>
        <w:t>[{ – S</w:t>
      </w:r>
      <w:r w:rsidR="00164F02">
        <w:rPr>
          <w:i/>
        </w:rPr>
        <w:t>tart of optional, repeatable group</w:t>
      </w:r>
    </w:p>
    <w:p w14:paraId="44AC3DF5" w14:textId="77777777" w:rsidR="00164F02" w:rsidRDefault="00164F02" w:rsidP="00164F02">
      <w:pPr>
        <w:spacing w:after="0"/>
        <w:ind w:firstLine="720"/>
        <w:rPr>
          <w:i/>
        </w:rPr>
      </w:pPr>
      <w:r>
        <w:rPr>
          <w:i/>
        </w:rPr>
        <w:t xml:space="preserve">}] – </w:t>
      </w:r>
      <w:r w:rsidR="004C4E2A">
        <w:rPr>
          <w:i/>
        </w:rPr>
        <w:t>E</w:t>
      </w:r>
      <w:r>
        <w:rPr>
          <w:i/>
        </w:rPr>
        <w:t>nd of optional, repeatable group</w:t>
      </w:r>
    </w:p>
    <w:p w14:paraId="44AC3DF6" w14:textId="77777777" w:rsidR="005D48ED" w:rsidRPr="00521DFD" w:rsidRDefault="005D48ED" w:rsidP="00164F02">
      <w:pPr>
        <w:spacing w:after="0"/>
        <w:ind w:firstLine="720"/>
        <w:rPr>
          <w:i/>
          <w:sz w:val="12"/>
        </w:rPr>
      </w:pPr>
    </w:p>
    <w:p w14:paraId="44AC3DF7" w14:textId="77777777" w:rsidR="005D48ED" w:rsidRDefault="005D48ED" w:rsidP="005D48ED">
      <w:pPr>
        <w:spacing w:after="0"/>
        <w:ind w:firstLine="720"/>
        <w:rPr>
          <w:i/>
        </w:rPr>
      </w:pPr>
      <w:r>
        <w:rPr>
          <w:i/>
        </w:rPr>
        <w:t>Segment Definitions</w:t>
      </w:r>
    </w:p>
    <w:p w14:paraId="44AC3DF8" w14:textId="77777777" w:rsidR="005D48ED" w:rsidRDefault="005D48ED" w:rsidP="005D48ED">
      <w:pPr>
        <w:spacing w:after="0"/>
        <w:ind w:firstLine="720"/>
        <w:rPr>
          <w:i/>
        </w:rPr>
      </w:pPr>
      <w:r>
        <w:rPr>
          <w:i/>
        </w:rPr>
        <w:t>MSH – Message Header</w:t>
      </w:r>
    </w:p>
    <w:p w14:paraId="44AC3DF9" w14:textId="77777777" w:rsidR="005D48ED" w:rsidRDefault="005D48ED" w:rsidP="005D48ED">
      <w:pPr>
        <w:spacing w:after="0"/>
        <w:ind w:firstLine="720"/>
        <w:rPr>
          <w:i/>
        </w:rPr>
      </w:pPr>
      <w:r>
        <w:rPr>
          <w:i/>
        </w:rPr>
        <w:t xml:space="preserve">EVN – Event </w:t>
      </w:r>
      <w:r w:rsidR="00DE0C09">
        <w:rPr>
          <w:i/>
        </w:rPr>
        <w:t>Segment</w:t>
      </w:r>
    </w:p>
    <w:p w14:paraId="44AC3DFA" w14:textId="77777777" w:rsidR="005D48ED" w:rsidRDefault="005D48ED" w:rsidP="005D48ED">
      <w:pPr>
        <w:tabs>
          <w:tab w:val="left" w:pos="3360"/>
        </w:tabs>
        <w:spacing w:after="0"/>
        <w:ind w:firstLine="720"/>
        <w:rPr>
          <w:i/>
        </w:rPr>
      </w:pPr>
      <w:r>
        <w:rPr>
          <w:i/>
        </w:rPr>
        <w:t xml:space="preserve">PID – Patient ID </w:t>
      </w:r>
      <w:r w:rsidR="00DE0C09">
        <w:rPr>
          <w:i/>
        </w:rPr>
        <w:t>Segment</w:t>
      </w:r>
    </w:p>
    <w:p w14:paraId="44AC3DFB" w14:textId="77777777" w:rsidR="005D48ED" w:rsidRDefault="005D48ED" w:rsidP="005D48ED">
      <w:pPr>
        <w:spacing w:after="0"/>
        <w:ind w:firstLine="720"/>
        <w:rPr>
          <w:i/>
        </w:rPr>
      </w:pPr>
      <w:r>
        <w:rPr>
          <w:i/>
        </w:rPr>
        <w:t xml:space="preserve">PV1 – Patient Visit </w:t>
      </w:r>
      <w:r w:rsidR="00DE0C09">
        <w:rPr>
          <w:i/>
        </w:rPr>
        <w:t>Segment</w:t>
      </w:r>
    </w:p>
    <w:p w14:paraId="44AC3DFC" w14:textId="77777777" w:rsidR="001A1D88" w:rsidRDefault="001A1D88" w:rsidP="001A1D88">
      <w:pPr>
        <w:spacing w:after="0"/>
        <w:ind w:firstLine="720"/>
        <w:rPr>
          <w:i/>
        </w:rPr>
      </w:pPr>
      <w:r>
        <w:rPr>
          <w:i/>
        </w:rPr>
        <w:t>PV2 – Patient Visit Segment</w:t>
      </w:r>
    </w:p>
    <w:p w14:paraId="44AC3DFD" w14:textId="77777777" w:rsidR="005D48ED" w:rsidRDefault="005D48ED" w:rsidP="005D48ED">
      <w:pPr>
        <w:tabs>
          <w:tab w:val="left" w:pos="3360"/>
        </w:tabs>
        <w:spacing w:after="0"/>
        <w:ind w:firstLine="720"/>
        <w:rPr>
          <w:i/>
        </w:rPr>
      </w:pPr>
      <w:r>
        <w:rPr>
          <w:i/>
        </w:rPr>
        <w:t>DG1 – Diagnosis Segment</w:t>
      </w:r>
    </w:p>
    <w:p w14:paraId="44AC3DFE" w14:textId="77777777" w:rsidR="00A46016" w:rsidRDefault="00A46016" w:rsidP="00A46016">
      <w:pPr>
        <w:spacing w:after="0"/>
        <w:ind w:firstLine="720"/>
        <w:rPr>
          <w:i/>
        </w:rPr>
      </w:pPr>
      <w:r>
        <w:rPr>
          <w:i/>
        </w:rPr>
        <w:t>PR1 – Procedures Segment</w:t>
      </w:r>
    </w:p>
    <w:p w14:paraId="44AC3DFF" w14:textId="77777777" w:rsidR="00A46016" w:rsidRDefault="005D48ED" w:rsidP="00A46016">
      <w:pPr>
        <w:spacing w:after="0"/>
        <w:ind w:firstLine="720"/>
        <w:rPr>
          <w:i/>
        </w:rPr>
      </w:pPr>
      <w:r>
        <w:rPr>
          <w:i/>
        </w:rPr>
        <w:t xml:space="preserve">IN1 – Insurance </w:t>
      </w:r>
      <w:r w:rsidR="00DE0C09">
        <w:rPr>
          <w:i/>
        </w:rPr>
        <w:t>Segment</w:t>
      </w:r>
    </w:p>
    <w:p w14:paraId="44AC3E00" w14:textId="77777777" w:rsidR="00164F02" w:rsidRPr="00856E7C" w:rsidRDefault="00164F02" w:rsidP="00856E7C">
      <w:r>
        <w:lastRenderedPageBreak/>
        <w:tab/>
      </w:r>
    </w:p>
    <w:p w14:paraId="44AC3E01" w14:textId="77777777" w:rsidR="00805EC2" w:rsidRPr="00172896" w:rsidRDefault="00805EC2" w:rsidP="00856E7C">
      <w:pPr>
        <w:pStyle w:val="Heading3"/>
        <w:rPr>
          <w:b w:val="0"/>
          <w:sz w:val="24"/>
          <w:szCs w:val="24"/>
        </w:rPr>
      </w:pPr>
      <w:bookmarkStart w:id="31" w:name="_Toc367260182"/>
      <w:bookmarkStart w:id="32" w:name="_Toc500169327"/>
      <w:r w:rsidRPr="00172896">
        <w:rPr>
          <w:b w:val="0"/>
          <w:sz w:val="24"/>
          <w:szCs w:val="24"/>
        </w:rPr>
        <w:t>4.1</w:t>
      </w:r>
      <w:r w:rsidR="00856E7C" w:rsidRPr="00172896">
        <w:rPr>
          <w:b w:val="0"/>
          <w:i/>
          <w:sz w:val="24"/>
          <w:szCs w:val="24"/>
        </w:rPr>
        <w:t>.</w:t>
      </w:r>
      <w:r w:rsidR="00856E7C" w:rsidRPr="00521DFD">
        <w:rPr>
          <w:b w:val="0"/>
          <w:sz w:val="24"/>
          <w:szCs w:val="24"/>
        </w:rPr>
        <w:t>2</w:t>
      </w:r>
      <w:r w:rsidRPr="00172896">
        <w:rPr>
          <w:b w:val="0"/>
          <w:sz w:val="24"/>
          <w:szCs w:val="24"/>
        </w:rPr>
        <w:t xml:space="preserve">     Messaging </w:t>
      </w:r>
      <w:bookmarkEnd w:id="31"/>
      <w:r w:rsidR="00856E7C" w:rsidRPr="00172896">
        <w:rPr>
          <w:b w:val="0"/>
          <w:sz w:val="24"/>
          <w:szCs w:val="24"/>
        </w:rPr>
        <w:t>Event Types</w:t>
      </w:r>
      <w:bookmarkEnd w:id="32"/>
    </w:p>
    <w:p w14:paraId="44AC3E02" w14:textId="77777777" w:rsidR="00946C8D" w:rsidRPr="00FB14A7" w:rsidRDefault="00946C8D" w:rsidP="00946C8D">
      <w:pPr>
        <w:rPr>
          <w:rFonts w:asciiTheme="minorHAnsi" w:hAnsiTheme="minorHAnsi" w:cs="Arial"/>
          <w:color w:val="auto"/>
          <w:sz w:val="22"/>
        </w:rPr>
      </w:pPr>
      <w:r>
        <w:rPr>
          <w:rFonts w:asciiTheme="minorHAnsi" w:hAnsiTheme="minorHAnsi" w:cs="Arial"/>
          <w:color w:val="auto"/>
          <w:sz w:val="22"/>
        </w:rPr>
        <w:t>Below are the messages types necessary for this integration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1475"/>
        <w:gridCol w:w="3385"/>
      </w:tblGrid>
      <w:tr w:rsidR="00805EC2" w:rsidRPr="00FB14A7" w14:paraId="44AC3E05" w14:textId="77777777" w:rsidTr="007C6341">
        <w:tc>
          <w:tcPr>
            <w:tcW w:w="1475" w:type="dxa"/>
            <w:shd w:val="clear" w:color="auto" w:fill="00B0F0"/>
          </w:tcPr>
          <w:p w14:paraId="44AC3E03" w14:textId="77777777" w:rsidR="00805EC2" w:rsidRPr="0073057F" w:rsidRDefault="00805EC2" w:rsidP="00C40493">
            <w:pPr>
              <w:spacing w:after="200" w:line="276" w:lineRule="auto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73057F">
              <w:rPr>
                <w:rFonts w:asciiTheme="minorHAnsi" w:hAnsiTheme="minorHAnsi" w:cs="Arial"/>
                <w:b/>
                <w:sz w:val="22"/>
                <w:szCs w:val="22"/>
              </w:rPr>
              <w:t>Event Type</w:t>
            </w:r>
          </w:p>
        </w:tc>
        <w:tc>
          <w:tcPr>
            <w:tcW w:w="3385" w:type="dxa"/>
            <w:shd w:val="clear" w:color="auto" w:fill="00B0F0"/>
          </w:tcPr>
          <w:p w14:paraId="44AC3E04" w14:textId="77777777" w:rsidR="00805EC2" w:rsidRPr="0073057F" w:rsidRDefault="00805EC2" w:rsidP="00C40493">
            <w:pPr>
              <w:spacing w:after="200" w:line="276" w:lineRule="auto"/>
              <w:rPr>
                <w:rFonts w:asciiTheme="minorHAnsi" w:hAnsiTheme="minorHAnsi" w:cs="Arial"/>
                <w:b/>
                <w:sz w:val="22"/>
                <w:szCs w:val="22"/>
              </w:rPr>
            </w:pPr>
            <w:r w:rsidRPr="0073057F">
              <w:rPr>
                <w:rFonts w:asciiTheme="minorHAnsi" w:hAnsiTheme="minorHAnsi" w:cs="Arial"/>
                <w:b/>
                <w:sz w:val="22"/>
                <w:szCs w:val="22"/>
              </w:rPr>
              <w:t>Description</w:t>
            </w:r>
          </w:p>
        </w:tc>
      </w:tr>
      <w:tr w:rsidR="00DE0C09" w:rsidRPr="00FB14A7" w14:paraId="44AC3E08" w14:textId="77777777" w:rsidTr="007C6341">
        <w:tc>
          <w:tcPr>
            <w:tcW w:w="1475" w:type="dxa"/>
          </w:tcPr>
          <w:p w14:paraId="44AC3E06" w14:textId="77777777" w:rsidR="00DE0C09" w:rsidRPr="007C6341" w:rsidRDefault="00DE0C09" w:rsidP="00DE0C09">
            <w:pPr>
              <w:rPr>
                <w:rFonts w:asciiTheme="minorHAnsi" w:hAnsiTheme="minorHAnsi" w:cs="Arial"/>
                <w:color w:val="auto"/>
              </w:rPr>
            </w:pPr>
            <w:r w:rsidRPr="007C6341">
              <w:rPr>
                <w:rFonts w:asciiTheme="minorHAnsi" w:hAnsiTheme="minorHAnsi" w:cs="Arial"/>
                <w:color w:val="auto"/>
              </w:rPr>
              <w:t>ADT^A01</w:t>
            </w:r>
          </w:p>
        </w:tc>
        <w:tc>
          <w:tcPr>
            <w:tcW w:w="3385" w:type="dxa"/>
          </w:tcPr>
          <w:p w14:paraId="44AC3E07" w14:textId="77777777" w:rsidR="00DE0C09" w:rsidRPr="007C6341" w:rsidRDefault="00DE0C09" w:rsidP="00DE0C09">
            <w:pPr>
              <w:rPr>
                <w:rFonts w:asciiTheme="minorHAnsi" w:hAnsiTheme="minorHAnsi" w:cs="Arial"/>
                <w:color w:val="auto"/>
              </w:rPr>
            </w:pPr>
            <w:r w:rsidRPr="007C6341">
              <w:rPr>
                <w:rFonts w:asciiTheme="minorHAnsi" w:hAnsiTheme="minorHAnsi" w:cs="Arial"/>
                <w:color w:val="auto"/>
              </w:rPr>
              <w:t>Patient Admit</w:t>
            </w:r>
          </w:p>
        </w:tc>
      </w:tr>
      <w:tr w:rsidR="00CB3178" w:rsidRPr="00FB14A7" w14:paraId="44AC3E0B" w14:textId="77777777" w:rsidTr="007C6341">
        <w:tc>
          <w:tcPr>
            <w:tcW w:w="1475" w:type="dxa"/>
          </w:tcPr>
          <w:p w14:paraId="44AC3E09" w14:textId="77777777" w:rsidR="00CB3178" w:rsidRPr="007C6341" w:rsidRDefault="00DE0C09" w:rsidP="00DE0C09">
            <w:pPr>
              <w:tabs>
                <w:tab w:val="left" w:pos="1170"/>
              </w:tabs>
              <w:rPr>
                <w:rFonts w:asciiTheme="minorHAnsi" w:hAnsiTheme="minorHAnsi" w:cs="Arial"/>
                <w:color w:val="auto"/>
              </w:rPr>
            </w:pPr>
            <w:r w:rsidRPr="007C6341">
              <w:rPr>
                <w:rFonts w:asciiTheme="minorHAnsi" w:hAnsiTheme="minorHAnsi" w:cs="Arial"/>
                <w:color w:val="auto"/>
              </w:rPr>
              <w:t>ADT^A02</w:t>
            </w:r>
            <w:r w:rsidRPr="007C6341">
              <w:rPr>
                <w:rFonts w:asciiTheme="minorHAnsi" w:hAnsiTheme="minorHAnsi" w:cs="Arial"/>
                <w:color w:val="auto"/>
              </w:rPr>
              <w:tab/>
            </w:r>
          </w:p>
        </w:tc>
        <w:tc>
          <w:tcPr>
            <w:tcW w:w="3385" w:type="dxa"/>
          </w:tcPr>
          <w:p w14:paraId="44AC3E0A" w14:textId="77777777" w:rsidR="00CB3178" w:rsidRPr="007C6341" w:rsidRDefault="00DE0C09" w:rsidP="00C40493">
            <w:pPr>
              <w:rPr>
                <w:rFonts w:asciiTheme="minorHAnsi" w:hAnsiTheme="minorHAnsi" w:cs="Arial"/>
                <w:color w:val="auto"/>
              </w:rPr>
            </w:pPr>
            <w:r w:rsidRPr="007C6341">
              <w:rPr>
                <w:rFonts w:asciiTheme="minorHAnsi" w:hAnsiTheme="minorHAnsi" w:cs="Arial"/>
                <w:color w:val="auto"/>
              </w:rPr>
              <w:t>Patient Transfer</w:t>
            </w:r>
          </w:p>
        </w:tc>
      </w:tr>
      <w:tr w:rsidR="007C6341" w:rsidRPr="007C6341" w14:paraId="44AC3E0E" w14:textId="77777777" w:rsidTr="007C6341">
        <w:trPr>
          <w:trHeight w:val="315"/>
        </w:trPr>
        <w:tc>
          <w:tcPr>
            <w:tcW w:w="1475" w:type="dxa"/>
            <w:hideMark/>
          </w:tcPr>
          <w:p w14:paraId="44AC3E0C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ADT^A03</w:t>
            </w:r>
          </w:p>
        </w:tc>
        <w:tc>
          <w:tcPr>
            <w:tcW w:w="3385" w:type="dxa"/>
            <w:hideMark/>
          </w:tcPr>
          <w:p w14:paraId="44AC3E0D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Patient Discharge</w:t>
            </w:r>
          </w:p>
        </w:tc>
      </w:tr>
      <w:tr w:rsidR="007C6341" w:rsidRPr="007C6341" w14:paraId="44AC3E11" w14:textId="77777777" w:rsidTr="007C6341">
        <w:trPr>
          <w:trHeight w:val="315"/>
        </w:trPr>
        <w:tc>
          <w:tcPr>
            <w:tcW w:w="1475" w:type="dxa"/>
            <w:hideMark/>
          </w:tcPr>
          <w:p w14:paraId="44AC3E0F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ADT^A04</w:t>
            </w:r>
          </w:p>
        </w:tc>
        <w:tc>
          <w:tcPr>
            <w:tcW w:w="3385" w:type="dxa"/>
            <w:hideMark/>
          </w:tcPr>
          <w:p w14:paraId="44AC3E10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Patient Registration</w:t>
            </w:r>
          </w:p>
        </w:tc>
      </w:tr>
      <w:tr w:rsidR="007C6341" w:rsidRPr="007C6341" w14:paraId="44AC3E14" w14:textId="77777777" w:rsidTr="007C6341">
        <w:trPr>
          <w:trHeight w:val="315"/>
        </w:trPr>
        <w:tc>
          <w:tcPr>
            <w:tcW w:w="1475" w:type="dxa"/>
            <w:hideMark/>
          </w:tcPr>
          <w:p w14:paraId="44AC3E12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ADT^A06</w:t>
            </w:r>
          </w:p>
        </w:tc>
        <w:tc>
          <w:tcPr>
            <w:tcW w:w="3385" w:type="dxa"/>
            <w:hideMark/>
          </w:tcPr>
          <w:p w14:paraId="44AC3E13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Change Outpatient to Inpatient</w:t>
            </w:r>
          </w:p>
        </w:tc>
      </w:tr>
      <w:tr w:rsidR="007C6341" w:rsidRPr="007C6341" w14:paraId="44AC3E17" w14:textId="77777777" w:rsidTr="007C6341">
        <w:trPr>
          <w:trHeight w:val="315"/>
        </w:trPr>
        <w:tc>
          <w:tcPr>
            <w:tcW w:w="1475" w:type="dxa"/>
            <w:hideMark/>
          </w:tcPr>
          <w:p w14:paraId="44AC3E15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ADT^A07</w:t>
            </w:r>
          </w:p>
        </w:tc>
        <w:tc>
          <w:tcPr>
            <w:tcW w:w="3385" w:type="dxa"/>
            <w:hideMark/>
          </w:tcPr>
          <w:p w14:paraId="44AC3E16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Change Inpatient to Outpatient</w:t>
            </w:r>
          </w:p>
        </w:tc>
      </w:tr>
      <w:tr w:rsidR="007C6341" w:rsidRPr="007C6341" w14:paraId="44AC3E1A" w14:textId="77777777" w:rsidTr="007C6341">
        <w:trPr>
          <w:trHeight w:val="315"/>
        </w:trPr>
        <w:tc>
          <w:tcPr>
            <w:tcW w:w="1475" w:type="dxa"/>
            <w:hideMark/>
          </w:tcPr>
          <w:p w14:paraId="44AC3E18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ADT^A08</w:t>
            </w:r>
          </w:p>
        </w:tc>
        <w:tc>
          <w:tcPr>
            <w:tcW w:w="3385" w:type="dxa"/>
            <w:hideMark/>
          </w:tcPr>
          <w:p w14:paraId="44AC3E19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Update Patient Information</w:t>
            </w:r>
          </w:p>
        </w:tc>
      </w:tr>
      <w:tr w:rsidR="007C6341" w:rsidRPr="007C6341" w14:paraId="44AC3E1D" w14:textId="77777777" w:rsidTr="007C6341">
        <w:trPr>
          <w:trHeight w:val="315"/>
        </w:trPr>
        <w:tc>
          <w:tcPr>
            <w:tcW w:w="1475" w:type="dxa"/>
            <w:hideMark/>
          </w:tcPr>
          <w:p w14:paraId="44AC3E1B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ADT^A09</w:t>
            </w:r>
          </w:p>
        </w:tc>
        <w:tc>
          <w:tcPr>
            <w:tcW w:w="3385" w:type="dxa"/>
            <w:hideMark/>
          </w:tcPr>
          <w:p w14:paraId="44AC3E1C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Patient Departing</w:t>
            </w:r>
          </w:p>
        </w:tc>
      </w:tr>
      <w:tr w:rsidR="007C6341" w:rsidRPr="007C6341" w14:paraId="44AC3E20" w14:textId="77777777" w:rsidTr="007C6341">
        <w:trPr>
          <w:trHeight w:val="315"/>
        </w:trPr>
        <w:tc>
          <w:tcPr>
            <w:tcW w:w="1475" w:type="dxa"/>
            <w:hideMark/>
          </w:tcPr>
          <w:p w14:paraId="44AC3E1E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ADT^A10</w:t>
            </w:r>
          </w:p>
        </w:tc>
        <w:tc>
          <w:tcPr>
            <w:tcW w:w="3385" w:type="dxa"/>
            <w:hideMark/>
          </w:tcPr>
          <w:p w14:paraId="44AC3E1F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Patient Arriving</w:t>
            </w:r>
          </w:p>
        </w:tc>
      </w:tr>
      <w:tr w:rsidR="007C6341" w:rsidRPr="007C6341" w14:paraId="44AC3E23" w14:textId="77777777" w:rsidTr="007C6341">
        <w:trPr>
          <w:trHeight w:val="315"/>
        </w:trPr>
        <w:tc>
          <w:tcPr>
            <w:tcW w:w="1475" w:type="dxa"/>
            <w:hideMark/>
          </w:tcPr>
          <w:p w14:paraId="44AC3E21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ADT^A11</w:t>
            </w:r>
          </w:p>
        </w:tc>
        <w:tc>
          <w:tcPr>
            <w:tcW w:w="3385" w:type="dxa"/>
            <w:hideMark/>
          </w:tcPr>
          <w:p w14:paraId="44AC3E22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Cancel Admission</w:t>
            </w:r>
          </w:p>
        </w:tc>
      </w:tr>
      <w:tr w:rsidR="007C6341" w:rsidRPr="007C6341" w14:paraId="44AC3E26" w14:textId="77777777" w:rsidTr="007C6341">
        <w:trPr>
          <w:trHeight w:val="315"/>
        </w:trPr>
        <w:tc>
          <w:tcPr>
            <w:tcW w:w="1475" w:type="dxa"/>
            <w:hideMark/>
          </w:tcPr>
          <w:p w14:paraId="44AC3E24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ADT^A13</w:t>
            </w:r>
          </w:p>
        </w:tc>
        <w:tc>
          <w:tcPr>
            <w:tcW w:w="3385" w:type="dxa"/>
            <w:hideMark/>
          </w:tcPr>
          <w:p w14:paraId="44AC3E25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Cancel Discharge</w:t>
            </w:r>
          </w:p>
        </w:tc>
      </w:tr>
      <w:tr w:rsidR="007C6341" w:rsidRPr="007C6341" w14:paraId="44AC3E29" w14:textId="77777777" w:rsidTr="007C6341">
        <w:trPr>
          <w:trHeight w:val="315"/>
        </w:trPr>
        <w:tc>
          <w:tcPr>
            <w:tcW w:w="1475" w:type="dxa"/>
            <w:hideMark/>
          </w:tcPr>
          <w:p w14:paraId="44AC3E27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ADT^A28</w:t>
            </w:r>
          </w:p>
        </w:tc>
        <w:tc>
          <w:tcPr>
            <w:tcW w:w="3385" w:type="dxa"/>
            <w:hideMark/>
          </w:tcPr>
          <w:p w14:paraId="44AC3E28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Add Person Information</w:t>
            </w:r>
          </w:p>
        </w:tc>
      </w:tr>
      <w:tr w:rsidR="007C6341" w:rsidRPr="007C6341" w14:paraId="44AC3E2C" w14:textId="77777777" w:rsidTr="007C6341">
        <w:trPr>
          <w:trHeight w:val="315"/>
        </w:trPr>
        <w:tc>
          <w:tcPr>
            <w:tcW w:w="1475" w:type="dxa"/>
            <w:hideMark/>
          </w:tcPr>
          <w:p w14:paraId="44AC3E2A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ADT^A31</w:t>
            </w:r>
          </w:p>
        </w:tc>
        <w:tc>
          <w:tcPr>
            <w:tcW w:w="3385" w:type="dxa"/>
            <w:hideMark/>
          </w:tcPr>
          <w:p w14:paraId="44AC3E2B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Update Person Information</w:t>
            </w:r>
          </w:p>
        </w:tc>
      </w:tr>
      <w:tr w:rsidR="007C6341" w:rsidRPr="007C6341" w14:paraId="44AC3E2F" w14:textId="77777777" w:rsidTr="007C6341">
        <w:trPr>
          <w:trHeight w:val="315"/>
        </w:trPr>
        <w:tc>
          <w:tcPr>
            <w:tcW w:w="1475" w:type="dxa"/>
            <w:hideMark/>
          </w:tcPr>
          <w:p w14:paraId="44AC3E2D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ADT^A32</w:t>
            </w:r>
          </w:p>
        </w:tc>
        <w:tc>
          <w:tcPr>
            <w:tcW w:w="3385" w:type="dxa"/>
            <w:hideMark/>
          </w:tcPr>
          <w:p w14:paraId="44AC3E2E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Cancel Patient Arriving</w:t>
            </w:r>
          </w:p>
        </w:tc>
      </w:tr>
      <w:tr w:rsidR="007C6341" w:rsidRPr="007C6341" w14:paraId="44AC3E32" w14:textId="77777777" w:rsidTr="007C6341">
        <w:trPr>
          <w:trHeight w:val="315"/>
        </w:trPr>
        <w:tc>
          <w:tcPr>
            <w:tcW w:w="1475" w:type="dxa"/>
            <w:hideMark/>
          </w:tcPr>
          <w:p w14:paraId="44AC3E30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ADT^A33</w:t>
            </w:r>
          </w:p>
        </w:tc>
        <w:tc>
          <w:tcPr>
            <w:tcW w:w="3385" w:type="dxa"/>
            <w:hideMark/>
          </w:tcPr>
          <w:p w14:paraId="44AC3E31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Cancel Patient Departing</w:t>
            </w:r>
          </w:p>
        </w:tc>
      </w:tr>
      <w:tr w:rsidR="007C6341" w:rsidRPr="007C6341" w14:paraId="44AC3E35" w14:textId="77777777" w:rsidTr="007C6341">
        <w:trPr>
          <w:trHeight w:val="315"/>
        </w:trPr>
        <w:tc>
          <w:tcPr>
            <w:tcW w:w="1475" w:type="dxa"/>
            <w:hideMark/>
          </w:tcPr>
          <w:p w14:paraId="44AC3E33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ADT^A34</w:t>
            </w:r>
          </w:p>
        </w:tc>
        <w:tc>
          <w:tcPr>
            <w:tcW w:w="3385" w:type="dxa"/>
            <w:hideMark/>
          </w:tcPr>
          <w:p w14:paraId="44AC3E34" w14:textId="77777777" w:rsidR="007C6341" w:rsidRPr="007C6341" w:rsidRDefault="007C6341" w:rsidP="007C6341">
            <w:pPr>
              <w:rPr>
                <w:rFonts w:ascii="Calibri" w:eastAsia="Times New Roman" w:hAnsi="Calibri"/>
                <w:color w:val="auto"/>
              </w:rPr>
            </w:pPr>
            <w:r w:rsidRPr="007C6341">
              <w:rPr>
                <w:rFonts w:ascii="Calibri" w:eastAsia="Times New Roman" w:hAnsi="Calibri"/>
                <w:color w:val="auto"/>
              </w:rPr>
              <w:t>Merge Patient Information.</w:t>
            </w:r>
          </w:p>
        </w:tc>
      </w:tr>
    </w:tbl>
    <w:p w14:paraId="44AC3E36" w14:textId="77777777" w:rsidR="00805EC2" w:rsidRDefault="00805EC2" w:rsidP="00805EC2">
      <w:pPr>
        <w:rPr>
          <w:rFonts w:asciiTheme="minorHAnsi" w:hAnsiTheme="minorHAnsi" w:cs="Arial"/>
        </w:rPr>
      </w:pPr>
    </w:p>
    <w:p w14:paraId="44AC3E37" w14:textId="77777777" w:rsidR="00D5373E" w:rsidRDefault="00D5373E" w:rsidP="00D5373E">
      <w:pPr>
        <w:pStyle w:val="Heading3"/>
        <w:rPr>
          <w:b w:val="0"/>
          <w:sz w:val="24"/>
          <w:szCs w:val="24"/>
        </w:rPr>
      </w:pPr>
      <w:bookmarkStart w:id="33" w:name="_Toc500169328"/>
      <w:r w:rsidRPr="00172896">
        <w:rPr>
          <w:b w:val="0"/>
          <w:sz w:val="24"/>
          <w:szCs w:val="24"/>
        </w:rPr>
        <w:t>4.1</w:t>
      </w:r>
      <w:r>
        <w:rPr>
          <w:b w:val="0"/>
          <w:i/>
          <w:sz w:val="24"/>
          <w:szCs w:val="24"/>
        </w:rPr>
        <w:t>.</w:t>
      </w:r>
      <w:r w:rsidRPr="00D5373E">
        <w:rPr>
          <w:b w:val="0"/>
          <w:sz w:val="24"/>
          <w:szCs w:val="24"/>
        </w:rPr>
        <w:t xml:space="preserve">3 </w:t>
      </w:r>
      <w:r w:rsidRPr="00172896">
        <w:rPr>
          <w:b w:val="0"/>
          <w:sz w:val="24"/>
          <w:szCs w:val="24"/>
        </w:rPr>
        <w:t xml:space="preserve">   </w:t>
      </w:r>
      <w:r>
        <w:rPr>
          <w:b w:val="0"/>
          <w:sz w:val="24"/>
          <w:szCs w:val="24"/>
        </w:rPr>
        <w:t>Cloverleaf Configuration Files</w:t>
      </w:r>
      <w:bookmarkEnd w:id="33"/>
    </w:p>
    <w:sdt>
      <w:sdtPr>
        <w:rPr>
          <w:rFonts w:asciiTheme="minorHAnsi" w:hAnsiTheme="minorHAnsi"/>
          <w:sz w:val="22"/>
        </w:rPr>
        <w:id w:val="969093869"/>
        <w:placeholder>
          <w:docPart w:val="FFBC8C3A14C44C94B028AF619EEBD5F7"/>
        </w:placeholder>
      </w:sdtPr>
      <w:sdtEndPr>
        <w:rPr>
          <w:color w:val="auto"/>
        </w:rPr>
      </w:sdtEndPr>
      <w:sdtContent>
        <w:p w14:paraId="44AC3E38" w14:textId="77777777" w:rsidR="007C6341" w:rsidRPr="007C6341" w:rsidRDefault="007C6341" w:rsidP="007C6341">
          <w:pPr>
            <w:spacing w:after="20"/>
            <w:rPr>
              <w:rFonts w:asciiTheme="minorHAnsi" w:hAnsiTheme="minorHAnsi"/>
              <w:color w:val="auto"/>
              <w:sz w:val="22"/>
            </w:rPr>
          </w:pPr>
          <w:r w:rsidRPr="007C6341">
            <w:rPr>
              <w:rFonts w:asciiTheme="minorHAnsi" w:hAnsiTheme="minorHAnsi"/>
              <w:color w:val="auto"/>
              <w:sz w:val="22"/>
            </w:rPr>
            <w:t>HL7 Variant:</w:t>
          </w:r>
          <w:r w:rsidRPr="007C6341">
            <w:rPr>
              <w:rFonts w:asciiTheme="minorHAnsi" w:hAnsiTheme="minorHAnsi"/>
              <w:color w:val="auto"/>
              <w:sz w:val="22"/>
            </w:rPr>
            <w:tab/>
            <w:t>2.</w:t>
          </w:r>
          <w:r w:rsidR="00FB1A91">
            <w:rPr>
              <w:rFonts w:asciiTheme="minorHAnsi" w:hAnsiTheme="minorHAnsi"/>
              <w:color w:val="auto"/>
              <w:sz w:val="22"/>
            </w:rPr>
            <w:t>6 Soarian</w:t>
          </w:r>
        </w:p>
        <w:p w14:paraId="44AC3E39" w14:textId="77777777" w:rsidR="00D5373E" w:rsidRPr="007C6341" w:rsidRDefault="007C6341" w:rsidP="007C6341">
          <w:pPr>
            <w:spacing w:after="20"/>
            <w:rPr>
              <w:color w:val="auto"/>
            </w:rPr>
          </w:pPr>
          <w:r w:rsidRPr="007C6341">
            <w:rPr>
              <w:rFonts w:asciiTheme="minorHAnsi" w:hAnsiTheme="minorHAnsi"/>
              <w:color w:val="auto"/>
              <w:sz w:val="22"/>
            </w:rPr>
            <w:tab/>
          </w:r>
          <w:r w:rsidRPr="007C6341">
            <w:rPr>
              <w:rFonts w:asciiTheme="minorHAnsi" w:hAnsiTheme="minorHAnsi"/>
              <w:color w:val="auto"/>
              <w:sz w:val="22"/>
            </w:rPr>
            <w:tab/>
            <w:t>2.</w:t>
          </w:r>
          <w:r w:rsidR="00FB1A91" w:rsidRPr="00FB1A91">
            <w:rPr>
              <w:rFonts w:asciiTheme="minorHAnsi" w:hAnsiTheme="minorHAnsi"/>
              <w:color w:val="auto"/>
              <w:sz w:val="22"/>
            </w:rPr>
            <w:t xml:space="preserve"> </w:t>
          </w:r>
          <w:r w:rsidR="00FB1A91">
            <w:rPr>
              <w:rFonts w:asciiTheme="minorHAnsi" w:hAnsiTheme="minorHAnsi"/>
              <w:color w:val="auto"/>
              <w:sz w:val="22"/>
            </w:rPr>
            <w:t>6 Soarian</w:t>
          </w:r>
        </w:p>
      </w:sdtContent>
    </w:sdt>
    <w:p w14:paraId="44AC3E3A" w14:textId="77777777" w:rsidR="003A6F3A" w:rsidRDefault="003A6F3A" w:rsidP="00805EC2">
      <w:pPr>
        <w:rPr>
          <w:rFonts w:asciiTheme="minorHAnsi" w:hAnsiTheme="minorHAnsi" w:cs="Arial"/>
        </w:rPr>
      </w:pPr>
    </w:p>
    <w:p w14:paraId="44AC3E3B" w14:textId="77777777" w:rsidR="007C6341" w:rsidRPr="00D5373E" w:rsidRDefault="00D5373E" w:rsidP="007C6341">
      <w:pPr>
        <w:pStyle w:val="Heading3"/>
        <w:rPr>
          <w:b w:val="0"/>
          <w:sz w:val="24"/>
          <w:szCs w:val="24"/>
        </w:rPr>
      </w:pPr>
      <w:bookmarkStart w:id="34" w:name="_Toc500169329"/>
      <w:r w:rsidRPr="00172896">
        <w:rPr>
          <w:b w:val="0"/>
          <w:sz w:val="24"/>
          <w:szCs w:val="24"/>
        </w:rPr>
        <w:t>4.1</w:t>
      </w:r>
      <w:r w:rsidRPr="00D5373E">
        <w:rPr>
          <w:b w:val="0"/>
          <w:sz w:val="24"/>
          <w:szCs w:val="24"/>
        </w:rPr>
        <w:t>.</w:t>
      </w:r>
      <w:r>
        <w:rPr>
          <w:b w:val="0"/>
          <w:sz w:val="24"/>
          <w:szCs w:val="24"/>
        </w:rPr>
        <w:t>4</w:t>
      </w:r>
      <w:r w:rsidRPr="00D5373E">
        <w:rPr>
          <w:b w:val="0"/>
          <w:sz w:val="24"/>
          <w:szCs w:val="24"/>
        </w:rPr>
        <w:t xml:space="preserve"> </w:t>
      </w:r>
      <w:r w:rsidRPr="00172896">
        <w:rPr>
          <w:b w:val="0"/>
          <w:sz w:val="24"/>
          <w:szCs w:val="24"/>
        </w:rPr>
        <w:t xml:space="preserve">   </w:t>
      </w:r>
      <w:r>
        <w:rPr>
          <w:b w:val="0"/>
          <w:sz w:val="24"/>
          <w:szCs w:val="24"/>
        </w:rPr>
        <w:t>Cloverleaf Site Location</w:t>
      </w:r>
      <w:bookmarkEnd w:id="34"/>
      <w:r w:rsidR="007C6341" w:rsidRPr="007C6341">
        <w:rPr>
          <w:b w:val="0"/>
          <w:sz w:val="24"/>
          <w:szCs w:val="24"/>
        </w:rPr>
        <w:t xml:space="preserve"> </w:t>
      </w:r>
    </w:p>
    <w:p w14:paraId="44AC3E3C" w14:textId="55A910C0" w:rsidR="007C6341" w:rsidRDefault="00521DFD" w:rsidP="007C6341">
      <w:pPr>
        <w:numPr>
          <w:ilvl w:val="0"/>
          <w:numId w:val="25"/>
        </w:numPr>
        <w:rPr>
          <w:rFonts w:ascii="Calibri" w:hAnsi="Calibri"/>
          <w:color w:val="auto"/>
          <w:sz w:val="22"/>
        </w:rPr>
      </w:pPr>
      <w:r>
        <w:rPr>
          <w:rFonts w:ascii="Calibri" w:hAnsi="Calibri"/>
          <w:color w:val="auto"/>
          <w:sz w:val="22"/>
        </w:rPr>
        <w:t>soarf_adt_ent_18</w:t>
      </w:r>
    </w:p>
    <w:p w14:paraId="44AC3E3E" w14:textId="77777777" w:rsidR="003A6F3A" w:rsidRDefault="003A6F3A" w:rsidP="00805EC2">
      <w:pPr>
        <w:rPr>
          <w:rFonts w:asciiTheme="minorHAnsi" w:hAnsiTheme="minorHAnsi" w:cs="Arial"/>
        </w:rPr>
      </w:pPr>
    </w:p>
    <w:p w14:paraId="44AC3E3F" w14:textId="77777777" w:rsidR="003A6F3A" w:rsidRDefault="003A6F3A" w:rsidP="00805EC2">
      <w:pPr>
        <w:rPr>
          <w:rFonts w:asciiTheme="minorHAnsi" w:hAnsiTheme="minorHAnsi" w:cs="Arial"/>
        </w:rPr>
      </w:pPr>
    </w:p>
    <w:p w14:paraId="44AC3E40" w14:textId="77777777" w:rsidR="00B75A1B" w:rsidRDefault="00B75A1B" w:rsidP="00805EC2">
      <w:pPr>
        <w:rPr>
          <w:rFonts w:asciiTheme="minorHAnsi" w:hAnsiTheme="minorHAnsi" w:cs="Arial"/>
        </w:rPr>
      </w:pPr>
    </w:p>
    <w:p w14:paraId="44AC3E41" w14:textId="77777777" w:rsidR="003A6F3A" w:rsidRDefault="003A6F3A" w:rsidP="00805EC2">
      <w:pPr>
        <w:rPr>
          <w:rFonts w:asciiTheme="minorHAnsi" w:hAnsiTheme="minorHAnsi" w:cs="Arial"/>
        </w:rPr>
      </w:pPr>
    </w:p>
    <w:p w14:paraId="44AC3E42" w14:textId="77777777" w:rsidR="003A6F3A" w:rsidRDefault="003A6F3A" w:rsidP="00805EC2">
      <w:pPr>
        <w:rPr>
          <w:rFonts w:asciiTheme="minorHAnsi" w:hAnsiTheme="minorHAnsi" w:cs="Arial"/>
        </w:rPr>
      </w:pPr>
    </w:p>
    <w:p w14:paraId="44AC3E43" w14:textId="77777777" w:rsidR="003A6F3A" w:rsidRDefault="003A6F3A" w:rsidP="00805EC2">
      <w:pPr>
        <w:rPr>
          <w:rFonts w:asciiTheme="minorHAnsi" w:hAnsiTheme="minorHAnsi" w:cs="Arial"/>
        </w:rPr>
      </w:pPr>
    </w:p>
    <w:p w14:paraId="44AC3E44" w14:textId="77777777" w:rsidR="00856E7C" w:rsidRPr="00B75A1B" w:rsidRDefault="00856E7C" w:rsidP="00856E7C">
      <w:pPr>
        <w:pStyle w:val="Heading2"/>
        <w:rPr>
          <w:i w:val="0"/>
          <w:color w:val="0070C0"/>
        </w:rPr>
      </w:pPr>
      <w:bookmarkStart w:id="35" w:name="_Toc370205141"/>
      <w:bookmarkStart w:id="36" w:name="_Toc500169330"/>
      <w:r w:rsidRPr="00B75A1B">
        <w:rPr>
          <w:i w:val="0"/>
          <w:color w:val="0070C0"/>
        </w:rPr>
        <w:lastRenderedPageBreak/>
        <w:t>4.2     Data Transformation Requirements</w:t>
      </w:r>
      <w:bookmarkEnd w:id="35"/>
      <w:bookmarkEnd w:id="36"/>
    </w:p>
    <w:p w14:paraId="44AC3E45" w14:textId="77777777" w:rsidR="00856E7C" w:rsidRPr="00856E7C" w:rsidRDefault="00856E7C" w:rsidP="00856E7C"/>
    <w:tbl>
      <w:tblPr>
        <w:tblW w:w="5066" w:type="pct"/>
        <w:tblInd w:w="18" w:type="dxa"/>
        <w:tblLayout w:type="fixed"/>
        <w:tblLook w:val="04A0" w:firstRow="1" w:lastRow="0" w:firstColumn="1" w:lastColumn="0" w:noHBand="0" w:noVBand="1"/>
      </w:tblPr>
      <w:tblGrid>
        <w:gridCol w:w="3600"/>
        <w:gridCol w:w="1172"/>
        <w:gridCol w:w="1078"/>
        <w:gridCol w:w="1172"/>
        <w:gridCol w:w="989"/>
        <w:gridCol w:w="3150"/>
      </w:tblGrid>
      <w:tr w:rsidR="00856E7C" w:rsidRPr="00FB14A7" w14:paraId="44AC3E4C" w14:textId="77777777" w:rsidTr="00521DFD">
        <w:trPr>
          <w:trHeight w:val="630"/>
          <w:tblHeader/>
        </w:trPr>
        <w:tc>
          <w:tcPr>
            <w:tcW w:w="1613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44AC3E46" w14:textId="77777777" w:rsidR="00856E7C" w:rsidRPr="00FB14A7" w:rsidRDefault="00856E7C" w:rsidP="00C40493">
            <w:pPr>
              <w:spacing w:after="0" w:line="240" w:lineRule="auto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Field Description</w:t>
            </w:r>
          </w:p>
        </w:tc>
        <w:tc>
          <w:tcPr>
            <w:tcW w:w="52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44AC3E47" w14:textId="77777777" w:rsidR="00856E7C" w:rsidRPr="00FB14A7" w:rsidRDefault="00856E7C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HL7 Field Loc.</w:t>
            </w:r>
          </w:p>
        </w:tc>
        <w:tc>
          <w:tcPr>
            <w:tcW w:w="483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44AC3E48" w14:textId="77777777" w:rsidR="00856E7C" w:rsidRPr="00FB14A7" w:rsidRDefault="00856E7C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Required Y/N</w:t>
            </w:r>
          </w:p>
        </w:tc>
        <w:tc>
          <w:tcPr>
            <w:tcW w:w="525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44AC3E49" w14:textId="77777777" w:rsidR="00856E7C" w:rsidRPr="00FB14A7" w:rsidRDefault="00856E7C" w:rsidP="00C40493">
            <w:pPr>
              <w:spacing w:after="0" w:line="240" w:lineRule="auto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Data Type</w:t>
            </w:r>
          </w:p>
        </w:tc>
        <w:tc>
          <w:tcPr>
            <w:tcW w:w="443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44AC3E4A" w14:textId="77777777" w:rsidR="00856E7C" w:rsidRPr="00FB14A7" w:rsidRDefault="00856E7C" w:rsidP="00C40493">
            <w:pPr>
              <w:spacing w:after="0" w:line="240" w:lineRule="auto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Length</w:t>
            </w:r>
          </w:p>
        </w:tc>
        <w:tc>
          <w:tcPr>
            <w:tcW w:w="1412" w:type="pct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00B0F0"/>
            <w:hideMark/>
          </w:tcPr>
          <w:p w14:paraId="44AC3E4B" w14:textId="77777777" w:rsidR="00856E7C" w:rsidRPr="00FB14A7" w:rsidRDefault="00856E7C" w:rsidP="00C40493">
            <w:pPr>
              <w:spacing w:after="0" w:line="240" w:lineRule="auto"/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</w:pPr>
            <w:r w:rsidRPr="00FB14A7">
              <w:rPr>
                <w:rFonts w:asciiTheme="minorHAnsi" w:eastAsia="Times New Roman" w:hAnsiTheme="minorHAnsi" w:cs="Times New Roman"/>
                <w:b/>
                <w:bCs/>
                <w:color w:val="000000"/>
                <w:sz w:val="22"/>
              </w:rPr>
              <w:t>Notes</w:t>
            </w:r>
          </w:p>
        </w:tc>
      </w:tr>
      <w:tr w:rsidR="008F74B3" w:rsidRPr="00FB14A7" w14:paraId="44AC3E53" w14:textId="77777777" w:rsidTr="00521DFD">
        <w:trPr>
          <w:trHeight w:val="942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C3E4D" w14:textId="77777777" w:rsidR="008F74B3" w:rsidRPr="00763CE5" w:rsidRDefault="008F74B3" w:rsidP="008F74B3">
            <w:pPr>
              <w:rPr>
                <w:color w:val="auto"/>
                <w:sz w:val="24"/>
                <w:szCs w:val="24"/>
              </w:rPr>
            </w:pPr>
            <w:r w:rsidRPr="00763CE5">
              <w:rPr>
                <w:color w:val="auto"/>
                <w:sz w:val="24"/>
                <w:szCs w:val="24"/>
              </w:rPr>
              <w:t>MSH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4E" w14:textId="77777777" w:rsidR="008F74B3" w:rsidRDefault="008F74B3" w:rsidP="008F74B3">
            <w:pPr>
              <w:rPr>
                <w:rFonts w:cs="Arial"/>
                <w:szCs w:val="20"/>
              </w:rPr>
            </w:pP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4F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0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1" w14:textId="77777777" w:rsidR="008F74B3" w:rsidRPr="00FB14A7" w:rsidRDefault="008F74B3" w:rsidP="008F74B3">
            <w:pPr>
              <w:spacing w:after="0" w:line="240" w:lineRule="auto"/>
              <w:jc w:val="right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2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</w:tr>
      <w:tr w:rsidR="008F74B3" w:rsidRPr="00FB14A7" w14:paraId="44AC3E5A" w14:textId="77777777" w:rsidTr="00521DFD">
        <w:trPr>
          <w:trHeight w:val="70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4" w14:textId="77777777" w:rsidR="008F74B3" w:rsidRPr="00FB14A7" w:rsidRDefault="008F74B3" w:rsidP="008F74B3">
            <w:pPr>
              <w:tabs>
                <w:tab w:val="left" w:pos="1320"/>
              </w:tabs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Field separator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5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MSH:1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6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7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8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9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Default  “|”</w:t>
            </w:r>
          </w:p>
        </w:tc>
      </w:tr>
      <w:tr w:rsidR="008F74B3" w:rsidRPr="00FB14A7" w14:paraId="44AC3E61" w14:textId="77777777" w:rsidTr="00521DFD">
        <w:trPr>
          <w:trHeight w:val="70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B" w14:textId="77777777" w:rsidR="008F74B3" w:rsidRPr="00D37FB5" w:rsidRDefault="008F74B3" w:rsidP="008F74B3">
            <w:pPr>
              <w:rPr>
                <w:color w:val="auto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Encoding characters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C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MSH:2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D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E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5F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0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Literal “</w:t>
            </w:r>
            <w:r w:rsidRPr="00D37FB5">
              <w:rPr>
                <w:rFonts w:asciiTheme="minorHAnsi" w:eastAsia="Times New Roman" w:hAnsiTheme="minorHAnsi" w:cs="Times New Roman"/>
                <w:color w:val="000000"/>
                <w:sz w:val="22"/>
              </w:rPr>
              <w:t>^~&amp;\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”</w:t>
            </w:r>
          </w:p>
        </w:tc>
      </w:tr>
      <w:tr w:rsidR="008F74B3" w:rsidRPr="00FB14A7" w14:paraId="44AC3E68" w14:textId="77777777" w:rsidTr="00521DFD">
        <w:trPr>
          <w:trHeight w:val="70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2" w14:textId="77777777" w:rsidR="008F74B3" w:rsidRPr="00D37FB5" w:rsidRDefault="008F74B3" w:rsidP="008F74B3">
            <w:pPr>
              <w:rPr>
                <w:color w:val="auto"/>
              </w:rPr>
            </w:pPr>
            <w:r w:rsidRPr="00D37FB5">
              <w:rPr>
                <w:color w:val="auto"/>
              </w:rPr>
              <w:t>Sending Application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3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MSH:3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4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5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6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7" w14:textId="77777777" w:rsidR="008F74B3" w:rsidRPr="00FB14A7" w:rsidRDefault="00053D5A" w:rsidP="00053D5A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MSH:4</w:t>
            </w:r>
          </w:p>
        </w:tc>
      </w:tr>
      <w:tr w:rsidR="008F74B3" w:rsidRPr="00FB14A7" w14:paraId="44AC3E6F" w14:textId="77777777" w:rsidTr="00521DFD">
        <w:trPr>
          <w:trHeight w:val="233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9" w14:textId="77777777" w:rsidR="008F74B3" w:rsidRPr="00D37FB5" w:rsidRDefault="008F74B3" w:rsidP="008F74B3">
            <w:pPr>
              <w:rPr>
                <w:color w:val="auto"/>
              </w:rPr>
            </w:pPr>
            <w:r w:rsidRPr="00D37FB5">
              <w:rPr>
                <w:color w:val="auto"/>
              </w:rPr>
              <w:t>Sending Facility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A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MSH:4.1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B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C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D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6E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Literal “BAYCARE”</w:t>
            </w:r>
          </w:p>
        </w:tc>
      </w:tr>
      <w:tr w:rsidR="008F74B3" w:rsidRPr="00FB14A7" w14:paraId="44AC3E77" w14:textId="77777777" w:rsidTr="00521DFD">
        <w:trPr>
          <w:trHeight w:val="70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0" w14:textId="77777777" w:rsidR="008F74B3" w:rsidRPr="00D37FB5" w:rsidRDefault="008F74B3" w:rsidP="008F74B3">
            <w:pPr>
              <w:rPr>
                <w:color w:val="auto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1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MSH:4.2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2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3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4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5" w14:textId="77777777" w:rsidR="008F74B3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Literal “252405” for test</w:t>
            </w:r>
          </w:p>
          <w:p w14:paraId="44AC3E76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Literal “8168” for prod</w:t>
            </w:r>
          </w:p>
        </w:tc>
      </w:tr>
      <w:tr w:rsidR="008F74B3" w:rsidRPr="00FB14A7" w14:paraId="44AC3E7F" w14:textId="77777777" w:rsidTr="00521DFD">
        <w:trPr>
          <w:trHeight w:val="70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8" w14:textId="77777777" w:rsidR="008F74B3" w:rsidRPr="00D37FB5" w:rsidRDefault="008F74B3" w:rsidP="008F74B3">
            <w:pPr>
              <w:rPr>
                <w:color w:val="auto"/>
              </w:rPr>
            </w:pPr>
            <w:r w:rsidRPr="00D37FB5">
              <w:rPr>
                <w:color w:val="auto"/>
              </w:rPr>
              <w:t>Receiving Application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9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MSH:5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A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B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C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7D" w14:textId="77777777" w:rsidR="008F74B3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Literal “00590” for BCBSFL</w:t>
            </w:r>
          </w:p>
          <w:p w14:paraId="44AC3E7E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Literal “61101” for Humana</w:t>
            </w:r>
          </w:p>
        </w:tc>
      </w:tr>
      <w:tr w:rsidR="008F74B3" w:rsidRPr="00FB14A7" w14:paraId="44AC3E86" w14:textId="77777777" w:rsidTr="00521DFD">
        <w:trPr>
          <w:trHeight w:val="98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0" w14:textId="77777777" w:rsidR="008F74B3" w:rsidRPr="00D37FB5" w:rsidRDefault="008F74B3" w:rsidP="008F74B3">
            <w:pPr>
              <w:rPr>
                <w:color w:val="auto"/>
              </w:rPr>
            </w:pPr>
            <w:r w:rsidRPr="00D37FB5">
              <w:rPr>
                <w:color w:val="auto"/>
              </w:rPr>
              <w:t>Receiving Facility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1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MSH:6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2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3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4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5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Literal “AVAILITY”</w:t>
            </w:r>
          </w:p>
        </w:tc>
      </w:tr>
      <w:tr w:rsidR="008F74B3" w:rsidRPr="00FB14A7" w14:paraId="44AC3E8D" w14:textId="77777777" w:rsidTr="00521DFD">
        <w:trPr>
          <w:trHeight w:val="70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7" w14:textId="77777777" w:rsidR="008F74B3" w:rsidRPr="00D37FB5" w:rsidRDefault="008F74B3" w:rsidP="008F74B3">
            <w:pPr>
              <w:rPr>
                <w:color w:val="auto"/>
              </w:rPr>
            </w:pPr>
            <w:r w:rsidRPr="00D37FB5">
              <w:rPr>
                <w:color w:val="auto"/>
              </w:rPr>
              <w:t>Date/Time Of Message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8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MSH:7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9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A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B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C" w14:textId="77777777" w:rsidR="008F74B3" w:rsidRPr="00FB14A7" w:rsidRDefault="008F74B3" w:rsidP="008F74B3">
            <w:pPr>
              <w:tabs>
                <w:tab w:val="left" w:pos="1335"/>
              </w:tabs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MSH:7</w:t>
            </w:r>
          </w:p>
        </w:tc>
      </w:tr>
      <w:tr w:rsidR="008F74B3" w:rsidRPr="00FB14A7" w14:paraId="44AC3E94" w14:textId="77777777" w:rsidTr="00521DFD">
        <w:trPr>
          <w:trHeight w:val="152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E" w14:textId="77777777" w:rsidR="008F74B3" w:rsidRPr="00D37FB5" w:rsidRDefault="008F74B3" w:rsidP="008F74B3">
            <w:pPr>
              <w:rPr>
                <w:color w:val="auto"/>
              </w:rPr>
            </w:pPr>
            <w:r w:rsidRPr="00D37FB5">
              <w:rPr>
                <w:color w:val="auto"/>
              </w:rPr>
              <w:t>Message Type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8F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MSH:9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0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1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2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3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MSH:9</w:t>
            </w:r>
          </w:p>
        </w:tc>
      </w:tr>
      <w:tr w:rsidR="008F74B3" w:rsidRPr="00FB14A7" w14:paraId="44AC3E9B" w14:textId="77777777" w:rsidTr="00521DFD">
        <w:trPr>
          <w:trHeight w:val="152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5" w14:textId="77777777" w:rsidR="008F74B3" w:rsidRPr="00D37FB5" w:rsidRDefault="008F74B3" w:rsidP="008F74B3">
            <w:pPr>
              <w:rPr>
                <w:color w:val="auto"/>
              </w:rPr>
            </w:pPr>
            <w:r w:rsidRPr="00D37FB5">
              <w:rPr>
                <w:color w:val="auto"/>
              </w:rPr>
              <w:t>Message Control ID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6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MSH:10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7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8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9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A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MSH:10 appended with system generated unique value</w:t>
            </w:r>
          </w:p>
        </w:tc>
      </w:tr>
      <w:tr w:rsidR="008F74B3" w:rsidRPr="00FB14A7" w14:paraId="44AC3EA2" w14:textId="77777777" w:rsidTr="00521DFD">
        <w:trPr>
          <w:trHeight w:val="70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C" w14:textId="77777777" w:rsidR="008F74B3" w:rsidRPr="00D37FB5" w:rsidRDefault="008F74B3" w:rsidP="008F74B3">
            <w:pPr>
              <w:rPr>
                <w:color w:val="auto"/>
              </w:rPr>
            </w:pPr>
            <w:r w:rsidRPr="00D37FB5">
              <w:rPr>
                <w:color w:val="auto"/>
              </w:rPr>
              <w:t>Processing ID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D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MSH:11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E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9F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0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1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Literal “P”</w:t>
            </w:r>
          </w:p>
        </w:tc>
      </w:tr>
      <w:tr w:rsidR="008F74B3" w:rsidRPr="00FB14A7" w14:paraId="44AC3EA9" w14:textId="77777777" w:rsidTr="00521DFD">
        <w:trPr>
          <w:trHeight w:val="70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3" w14:textId="77777777" w:rsidR="008F74B3" w:rsidRPr="00D37FB5" w:rsidRDefault="008F74B3" w:rsidP="008F74B3">
            <w:pPr>
              <w:rPr>
                <w:color w:val="auto"/>
              </w:rPr>
            </w:pPr>
            <w:r w:rsidRPr="00D37FB5">
              <w:rPr>
                <w:color w:val="auto"/>
              </w:rPr>
              <w:t>Version ID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4" w14:textId="77777777" w:rsidR="008F74B3" w:rsidRDefault="008F74B3" w:rsidP="008F74B3">
            <w:pPr>
              <w:rPr>
                <w:rFonts w:cs="Arial"/>
                <w:szCs w:val="20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MSH:12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5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6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7" w14:textId="77777777" w:rsidR="008F74B3" w:rsidRPr="00FB14A7" w:rsidRDefault="008F74B3" w:rsidP="008F74B3">
            <w:pPr>
              <w:spacing w:after="0" w:line="240" w:lineRule="auto"/>
              <w:jc w:val="right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8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Default “2.3”</w:t>
            </w:r>
          </w:p>
        </w:tc>
      </w:tr>
      <w:tr w:rsidR="00053D5A" w:rsidRPr="00FB14A7" w14:paraId="44AC3EB0" w14:textId="77777777" w:rsidTr="00521DFD">
        <w:trPr>
          <w:trHeight w:val="152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A" w14:textId="77777777" w:rsidR="00053D5A" w:rsidRPr="00D37FB5" w:rsidRDefault="00053D5A" w:rsidP="00DD1A35">
            <w:pPr>
              <w:rPr>
                <w:color w:val="auto"/>
              </w:rPr>
            </w:pPr>
            <w:r>
              <w:rPr>
                <w:color w:val="auto"/>
              </w:rPr>
              <w:t>Continuation Pointer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B" w14:textId="77777777" w:rsidR="00053D5A" w:rsidRPr="00FB14A7" w:rsidRDefault="00053D5A" w:rsidP="00DD1A35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MSH:14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C" w14:textId="77777777" w:rsidR="00053D5A" w:rsidRPr="00FB14A7" w:rsidRDefault="00053D5A" w:rsidP="00DD1A35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D" w14:textId="77777777" w:rsidR="00053D5A" w:rsidRPr="00FB14A7" w:rsidRDefault="00053D5A" w:rsidP="00DD1A35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E" w14:textId="77777777" w:rsidR="00053D5A" w:rsidRPr="00FB14A7" w:rsidRDefault="00053D5A" w:rsidP="00DD1A35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AF" w14:textId="77777777" w:rsidR="00053D5A" w:rsidRPr="00FB14A7" w:rsidRDefault="00053D5A" w:rsidP="00DD1A35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MSH:10 truncate to 12 characters</w:t>
            </w:r>
          </w:p>
        </w:tc>
      </w:tr>
      <w:tr w:rsidR="008F74B3" w:rsidRPr="00FB14A7" w14:paraId="44AC3EB7" w14:textId="77777777" w:rsidTr="00521DFD">
        <w:trPr>
          <w:trHeight w:val="915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C3EB1" w14:textId="77777777" w:rsidR="008F74B3" w:rsidRPr="00763CE5" w:rsidRDefault="008F74B3" w:rsidP="008F74B3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EVN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2" w14:textId="77777777" w:rsidR="008F74B3" w:rsidRDefault="008F74B3" w:rsidP="008F74B3">
            <w:pPr>
              <w:rPr>
                <w:rFonts w:cs="Arial"/>
                <w:szCs w:val="20"/>
              </w:rPr>
            </w:pP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3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4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5" w14:textId="77777777" w:rsidR="008F74B3" w:rsidRPr="00FB14A7" w:rsidRDefault="008F74B3" w:rsidP="008F74B3">
            <w:pPr>
              <w:spacing w:after="0" w:line="240" w:lineRule="auto"/>
              <w:jc w:val="right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6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</w:tr>
      <w:tr w:rsidR="008F74B3" w:rsidRPr="00FB14A7" w14:paraId="44AC3EBE" w14:textId="77777777" w:rsidTr="00521DFD">
        <w:trPr>
          <w:trHeight w:val="152"/>
        </w:trPr>
        <w:tc>
          <w:tcPr>
            <w:tcW w:w="161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8" w14:textId="77777777" w:rsidR="008F74B3" w:rsidRPr="00BF7C01" w:rsidRDefault="008F74B3" w:rsidP="008F74B3">
            <w:pPr>
              <w:rPr>
                <w:color w:val="auto"/>
              </w:rPr>
            </w:pPr>
            <w:r w:rsidRPr="00BF7C01">
              <w:rPr>
                <w:color w:val="auto"/>
              </w:rPr>
              <w:t>Event Type Code</w:t>
            </w: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9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EVN:1</w:t>
            </w:r>
          </w:p>
        </w:tc>
        <w:tc>
          <w:tcPr>
            <w:tcW w:w="4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A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B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C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D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EVN:1</w:t>
            </w:r>
          </w:p>
        </w:tc>
      </w:tr>
      <w:tr w:rsidR="008F74B3" w:rsidRPr="00FB14A7" w14:paraId="44AC3EC5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BF" w14:textId="77777777" w:rsidR="008F74B3" w:rsidRPr="00BF7C01" w:rsidRDefault="008F74B3" w:rsidP="008F74B3">
            <w:pPr>
              <w:rPr>
                <w:color w:val="auto"/>
              </w:rPr>
            </w:pPr>
            <w:r w:rsidRPr="00BF7C01">
              <w:rPr>
                <w:color w:val="auto"/>
              </w:rPr>
              <w:t>Recorded Date/Time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0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EVN:2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1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2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3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4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EVN:2</w:t>
            </w:r>
          </w:p>
        </w:tc>
      </w:tr>
      <w:tr w:rsidR="008F74B3" w14:paraId="44AC3ECC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6" w14:textId="77777777" w:rsidR="008F74B3" w:rsidRPr="00BF7C01" w:rsidRDefault="008F74B3" w:rsidP="008F74B3">
            <w:pPr>
              <w:rPr>
                <w:color w:val="auto"/>
              </w:rPr>
            </w:pPr>
            <w:r w:rsidRPr="00BF7C01">
              <w:rPr>
                <w:color w:val="auto"/>
              </w:rPr>
              <w:t>Operator ID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7" w14:textId="77777777" w:rsidR="008F74B3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EVN:5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8" w14:textId="77777777" w:rsidR="008F74B3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9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A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B" w14:textId="77777777" w:rsidR="008F74B3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EVN:5</w:t>
            </w:r>
          </w:p>
        </w:tc>
      </w:tr>
      <w:tr w:rsidR="008F74B3" w:rsidRPr="00FB14A7" w14:paraId="44AC3ED3" w14:textId="77777777" w:rsidTr="00521DFD">
        <w:trPr>
          <w:trHeight w:val="915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C3ECD" w14:textId="77777777" w:rsidR="008F74B3" w:rsidRPr="00763CE5" w:rsidRDefault="008F74B3" w:rsidP="008F74B3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PID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E" w14:textId="77777777" w:rsidR="008F74B3" w:rsidRDefault="008F74B3" w:rsidP="008F74B3">
            <w:pPr>
              <w:rPr>
                <w:rFonts w:cs="Arial"/>
                <w:szCs w:val="20"/>
              </w:rPr>
            </w:pP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CF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0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1" w14:textId="77777777" w:rsidR="008F74B3" w:rsidRPr="00FB14A7" w:rsidRDefault="008F74B3" w:rsidP="008F74B3">
            <w:pPr>
              <w:spacing w:after="0" w:line="240" w:lineRule="auto"/>
              <w:jc w:val="right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2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</w:tr>
      <w:tr w:rsidR="008F74B3" w:rsidRPr="00FB14A7" w14:paraId="44AC3EDA" w14:textId="77777777" w:rsidTr="00521DFD">
        <w:trPr>
          <w:trHeight w:val="152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4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lastRenderedPageBreak/>
              <w:t>Set ID - Patient ID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5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6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7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8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9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</w:t>
            </w:r>
          </w:p>
        </w:tc>
      </w:tr>
      <w:tr w:rsidR="00C4766F" w:rsidRPr="00FB14A7" w14:paraId="44AC3EE1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B" w14:textId="77777777" w:rsidR="00C4766F" w:rsidRPr="00111580" w:rsidRDefault="00C4766F" w:rsidP="00DD1A35">
            <w:pPr>
              <w:rPr>
                <w:color w:val="auto"/>
              </w:rPr>
            </w:pPr>
            <w:r w:rsidRPr="00111580">
              <w:rPr>
                <w:color w:val="auto"/>
              </w:rPr>
              <w:t>Patient ID (Internal ID)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C" w14:textId="77777777" w:rsidR="00C4766F" w:rsidRDefault="00C4766F" w:rsidP="00DD1A35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PID:3.1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D" w14:textId="77777777" w:rsidR="00C4766F" w:rsidRDefault="00C4766F" w:rsidP="00DD1A35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E" w14:textId="77777777" w:rsidR="00C4766F" w:rsidRPr="00FB14A7" w:rsidRDefault="00C4766F" w:rsidP="00DD1A35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DF" w14:textId="77777777" w:rsidR="00C4766F" w:rsidRPr="00FB14A7" w:rsidRDefault="00C4766F" w:rsidP="00DD1A35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0" w14:textId="77777777" w:rsidR="00C4766F" w:rsidRPr="00FB14A7" w:rsidRDefault="00C4766F" w:rsidP="00C4766F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PID:3.1</w:t>
            </w:r>
          </w:p>
        </w:tc>
      </w:tr>
      <w:tr w:rsidR="008F74B3" w:rsidRPr="00FB14A7" w14:paraId="44AC3EE8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2" w14:textId="77777777" w:rsidR="008F74B3" w:rsidRPr="00111580" w:rsidRDefault="008F74B3" w:rsidP="008F74B3">
            <w:pPr>
              <w:rPr>
                <w:color w:val="auto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3" w14:textId="77777777" w:rsidR="008F74B3" w:rsidRDefault="00C4766F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PID:3.4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4" w14:textId="77777777" w:rsidR="008F74B3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5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6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7" w14:textId="77777777" w:rsidR="008F74B3" w:rsidRPr="00FB14A7" w:rsidRDefault="00C4766F" w:rsidP="00C4766F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Literal</w:t>
            </w:r>
            <w:r w:rsidR="008F74B3"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“MR”</w:t>
            </w:r>
          </w:p>
        </w:tc>
      </w:tr>
      <w:tr w:rsidR="008F74B3" w:rsidRPr="00FB14A7" w14:paraId="44AC3EEF" w14:textId="77777777" w:rsidTr="00521DFD">
        <w:trPr>
          <w:trHeight w:val="152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9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Patient Name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A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PID:5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B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C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D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EE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PID:5</w:t>
            </w:r>
          </w:p>
        </w:tc>
      </w:tr>
      <w:tr w:rsidR="008F74B3" w:rsidRPr="00FB14A7" w14:paraId="44AC3EF6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0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Date/Time of Birth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1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PID:7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2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3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4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5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PID:7</w:t>
            </w:r>
          </w:p>
        </w:tc>
      </w:tr>
      <w:tr w:rsidR="008F74B3" w:rsidRPr="00FB14A7" w14:paraId="44AC3EFD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7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Sex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8" w14:textId="77777777" w:rsidR="008F74B3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PID:8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9" w14:textId="77777777" w:rsidR="008F74B3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A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B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C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PID:8</w:t>
            </w:r>
          </w:p>
        </w:tc>
      </w:tr>
      <w:tr w:rsidR="008F74B3" w:rsidRPr="00FB14A7" w14:paraId="44AC3F04" w14:textId="77777777" w:rsidTr="00521DFD">
        <w:trPr>
          <w:trHeight w:val="152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E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Race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EFF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PID:10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0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1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2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3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PID:10</w:t>
            </w:r>
            <w:r w:rsidR="00C4766F"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, table </w:t>
            </w:r>
            <w:r w:rsidR="00C4766F" w:rsidRPr="00C4766F">
              <w:rPr>
                <w:rFonts w:asciiTheme="minorHAnsi" w:eastAsia="Times New Roman" w:hAnsiTheme="minorHAnsi" w:cs="Times New Roman"/>
                <w:color w:val="000000"/>
                <w:sz w:val="22"/>
              </w:rPr>
              <w:t>soarf_inv_race.tbl</w:t>
            </w:r>
          </w:p>
        </w:tc>
      </w:tr>
      <w:tr w:rsidR="008F74B3" w:rsidRPr="00FB14A7" w14:paraId="44AC3F0B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5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Patient Address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6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7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8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9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A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PID:11</w:t>
            </w:r>
          </w:p>
        </w:tc>
      </w:tr>
      <w:tr w:rsidR="00C4766F" w:rsidRPr="00FB14A7" w14:paraId="44AC3F12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C" w14:textId="77777777" w:rsidR="00C4766F" w:rsidRPr="00111580" w:rsidRDefault="00C4766F" w:rsidP="00DD1A35">
            <w:pPr>
              <w:rPr>
                <w:color w:val="auto"/>
              </w:rPr>
            </w:pPr>
            <w:r w:rsidRPr="00111580">
              <w:rPr>
                <w:color w:val="auto"/>
              </w:rPr>
              <w:t>Phone Number - Home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D" w14:textId="77777777" w:rsidR="00C4766F" w:rsidRDefault="00C4766F" w:rsidP="00DD1A35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PID:13.1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E" w14:textId="77777777" w:rsidR="00C4766F" w:rsidRDefault="00C4766F" w:rsidP="00DD1A35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0F" w14:textId="77777777" w:rsidR="00C4766F" w:rsidRPr="00FB14A7" w:rsidRDefault="00C4766F" w:rsidP="00DD1A35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0" w14:textId="77777777" w:rsidR="00C4766F" w:rsidRPr="00FB14A7" w:rsidRDefault="00C4766F" w:rsidP="00DD1A35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1" w14:textId="77777777" w:rsidR="00C4766F" w:rsidRPr="00FB14A7" w:rsidRDefault="00C4766F" w:rsidP="00C4766F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If PID:13.2 is “PRN”, concatenate and reformat PID:13.6 and PID:13. 7</w:t>
            </w:r>
          </w:p>
        </w:tc>
      </w:tr>
      <w:tr w:rsidR="008F74B3" w:rsidRPr="00FB14A7" w14:paraId="44AC3F19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3" w14:textId="77777777" w:rsidR="008F74B3" w:rsidRPr="00111580" w:rsidRDefault="008F74B3" w:rsidP="008F74B3">
            <w:pPr>
              <w:rPr>
                <w:color w:val="auto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4" w14:textId="77777777" w:rsidR="008F74B3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PID:13</w:t>
            </w:r>
            <w:r w:rsidR="00C4766F">
              <w:rPr>
                <w:rFonts w:asciiTheme="minorHAnsi" w:eastAsia="Times New Roman" w:hAnsiTheme="minorHAnsi" w:cs="Times New Roman"/>
                <w:color w:val="000000"/>
                <w:sz w:val="22"/>
              </w:rPr>
              <w:t>.2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5" w14:textId="77777777" w:rsidR="008F74B3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6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7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8" w14:textId="77777777" w:rsidR="008F74B3" w:rsidRPr="00FB14A7" w:rsidRDefault="00C4766F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If PID:13.2 is “PRN”, map </w:t>
            </w:r>
            <w:r w:rsidR="008F74B3"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PID:13.2</w:t>
            </w:r>
          </w:p>
        </w:tc>
      </w:tr>
      <w:tr w:rsidR="008F74B3" w:rsidRPr="00FB14A7" w14:paraId="44AC3F20" w14:textId="77777777" w:rsidTr="00521DFD">
        <w:trPr>
          <w:trHeight w:val="152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A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Primary Language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B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PID:15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C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D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E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1F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PID:15</w:t>
            </w:r>
            <w:r w:rsidR="00C4766F"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, table </w:t>
            </w:r>
            <w:r w:rsidR="00C4766F" w:rsidRPr="00C4766F">
              <w:rPr>
                <w:rFonts w:asciiTheme="minorHAnsi" w:eastAsia="Times New Roman" w:hAnsiTheme="minorHAnsi" w:cs="Times New Roman"/>
                <w:color w:val="000000"/>
                <w:sz w:val="22"/>
              </w:rPr>
              <w:t>soarf_inv_language.tbl</w:t>
            </w:r>
          </w:p>
        </w:tc>
      </w:tr>
      <w:tr w:rsidR="008F74B3" w:rsidRPr="00FB14A7" w14:paraId="44AC3F27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1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Marital Status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2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PID:16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3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4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5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6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PID:16, table </w:t>
            </w:r>
            <w:r w:rsidRPr="00607D35">
              <w:rPr>
                <w:rFonts w:asciiTheme="minorHAnsi" w:eastAsia="Times New Roman" w:hAnsiTheme="minorHAnsi" w:cs="Times New Roman"/>
                <w:color w:val="000000"/>
                <w:sz w:val="22"/>
              </w:rPr>
              <w:t>sms_avail_marital.tbl</w:t>
            </w:r>
          </w:p>
        </w:tc>
      </w:tr>
      <w:tr w:rsidR="008F74B3" w:rsidRPr="00FB14A7" w14:paraId="44AC3F2E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8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Religion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9" w14:textId="77777777" w:rsidR="008F74B3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PID:17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A" w14:textId="77777777" w:rsidR="008F74B3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B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C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D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PID:17</w:t>
            </w:r>
            <w:r w:rsidR="00C4766F"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, table </w:t>
            </w:r>
            <w:r w:rsidR="00C4766F" w:rsidRPr="00C4766F">
              <w:rPr>
                <w:rFonts w:asciiTheme="minorHAnsi" w:eastAsia="Times New Roman" w:hAnsiTheme="minorHAnsi" w:cs="Times New Roman"/>
                <w:color w:val="000000"/>
                <w:sz w:val="22"/>
              </w:rPr>
              <w:t>soarf_inv_religion.tbl</w:t>
            </w:r>
          </w:p>
        </w:tc>
      </w:tr>
      <w:tr w:rsidR="008F74B3" w:rsidRPr="00FB14A7" w14:paraId="44AC3F35" w14:textId="77777777" w:rsidTr="00521DFD">
        <w:trPr>
          <w:trHeight w:val="152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2F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Patient Account Number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0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PID:18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1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2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3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4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PID:3.1 where PID:3.5 is “PN”</w:t>
            </w:r>
          </w:p>
        </w:tc>
      </w:tr>
      <w:tr w:rsidR="008F74B3" w:rsidRPr="00FB14A7" w14:paraId="44AC3F3C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6" w14:textId="77777777" w:rsidR="008F74B3" w:rsidRPr="00111580" w:rsidRDefault="008F74B3" w:rsidP="008F74B3">
            <w:pPr>
              <w:rPr>
                <w:color w:val="auto"/>
              </w:rPr>
            </w:pPr>
            <w:r w:rsidRPr="00111580">
              <w:rPr>
                <w:color w:val="auto"/>
              </w:rPr>
              <w:t>SSN Number - Patient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7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PID:19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8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9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A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B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PID:19</w:t>
            </w:r>
          </w:p>
        </w:tc>
      </w:tr>
      <w:tr w:rsidR="008F74B3" w:rsidRPr="00FB14A7" w14:paraId="44AC3F43" w14:textId="77777777" w:rsidTr="00521DFD">
        <w:trPr>
          <w:trHeight w:val="915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C3F3D" w14:textId="77777777" w:rsidR="008F74B3" w:rsidRPr="00763CE5" w:rsidRDefault="008F74B3" w:rsidP="008F74B3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PV1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E" w14:textId="77777777" w:rsidR="008F74B3" w:rsidRDefault="008F74B3" w:rsidP="008F74B3">
            <w:pPr>
              <w:rPr>
                <w:rFonts w:cs="Arial"/>
                <w:szCs w:val="20"/>
              </w:rPr>
            </w:pP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3F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0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1" w14:textId="77777777" w:rsidR="008F74B3" w:rsidRPr="00FB14A7" w:rsidRDefault="008F74B3" w:rsidP="008F74B3">
            <w:pPr>
              <w:spacing w:after="0" w:line="240" w:lineRule="auto"/>
              <w:jc w:val="right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2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</w:tr>
      <w:tr w:rsidR="008F74B3" w:rsidRPr="00AB6864" w14:paraId="44AC3F4A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4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Set ID - PV1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5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PV1:1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6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7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8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9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PV1:1</w:t>
            </w:r>
          </w:p>
        </w:tc>
      </w:tr>
      <w:tr w:rsidR="008F74B3" w:rsidRPr="00AB6864" w14:paraId="44AC3F51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B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Patient Class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C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PV1:2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D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E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4F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0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PV1:2</w:t>
            </w:r>
          </w:p>
        </w:tc>
      </w:tr>
      <w:tr w:rsidR="008F74B3" w:rsidRPr="00AB6864" w14:paraId="44AC3F58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2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Assigned Patient Location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3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PV1:3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4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5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6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7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PV1:3</w:t>
            </w:r>
          </w:p>
        </w:tc>
      </w:tr>
      <w:tr w:rsidR="008F74B3" w:rsidRPr="00607D35" w14:paraId="44AC3F5F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9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Admission Type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A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PV1:4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B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C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D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5E" w14:textId="77777777" w:rsidR="008F74B3" w:rsidRPr="00607D35" w:rsidRDefault="008F74B3" w:rsidP="003F6D55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PV1:4</w:t>
            </w:r>
            <w:r>
              <w:rPr>
                <w:color w:val="auto"/>
              </w:rPr>
              <w:t xml:space="preserve">, </w:t>
            </w:r>
            <w:r w:rsidR="003F6D55">
              <w:rPr>
                <w:color w:val="auto"/>
              </w:rPr>
              <w:t xml:space="preserve">table </w:t>
            </w:r>
            <w:r w:rsidR="003F6D55" w:rsidRPr="003F6D55">
              <w:rPr>
                <w:color w:val="auto"/>
              </w:rPr>
              <w:t>soarf_avail_admit_type.tbl</w:t>
            </w:r>
          </w:p>
        </w:tc>
      </w:tr>
      <w:tr w:rsidR="003F6D55" w:rsidRPr="00607D35" w14:paraId="44AC3F66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0" w14:textId="77777777" w:rsidR="003F6D55" w:rsidRPr="00AB6864" w:rsidRDefault="003F6D55" w:rsidP="00DD1A35">
            <w:pPr>
              <w:rPr>
                <w:color w:val="auto"/>
              </w:rPr>
            </w:pPr>
            <w:r w:rsidRPr="00AB6864">
              <w:rPr>
                <w:color w:val="auto"/>
              </w:rPr>
              <w:t>Attending Doctor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1" w14:textId="77777777" w:rsidR="003F6D55" w:rsidRPr="00607D35" w:rsidRDefault="003F6D55" w:rsidP="00DD1A35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PV1:7</w:t>
            </w:r>
            <w:r>
              <w:rPr>
                <w:color w:val="auto"/>
              </w:rPr>
              <w:t>.1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2" w14:textId="77777777" w:rsidR="003F6D55" w:rsidRPr="00AB6864" w:rsidRDefault="003F6D55" w:rsidP="00DD1A35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3" w14:textId="77777777" w:rsidR="003F6D55" w:rsidRPr="00AB6864" w:rsidRDefault="003F6D55" w:rsidP="00DD1A35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4" w14:textId="77777777" w:rsidR="003F6D55" w:rsidRPr="00AB6864" w:rsidRDefault="003F6D55" w:rsidP="00DD1A35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5" w14:textId="77777777" w:rsidR="003F6D55" w:rsidRPr="00607D35" w:rsidRDefault="003F6D55" w:rsidP="003F6D55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PV1:7</w:t>
            </w:r>
            <w:r>
              <w:rPr>
                <w:color w:val="auto"/>
              </w:rPr>
              <w:t>.7</w:t>
            </w:r>
          </w:p>
        </w:tc>
      </w:tr>
      <w:tr w:rsidR="003F6D55" w:rsidRPr="00607D35" w14:paraId="44AC3F6D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7" w14:textId="77777777" w:rsidR="003F6D55" w:rsidRPr="00AB6864" w:rsidRDefault="003F6D55" w:rsidP="00DD1A35">
            <w:pPr>
              <w:rPr>
                <w:color w:val="auto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8" w14:textId="77777777" w:rsidR="003F6D55" w:rsidRPr="00607D35" w:rsidRDefault="003F6D55" w:rsidP="00DD1A35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PV1:7</w:t>
            </w:r>
            <w:r>
              <w:rPr>
                <w:color w:val="auto"/>
              </w:rPr>
              <w:t>.2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9" w14:textId="77777777" w:rsidR="003F6D55" w:rsidRPr="00AB6864" w:rsidRDefault="003F6D55" w:rsidP="00DD1A35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A" w14:textId="77777777" w:rsidR="003F6D55" w:rsidRPr="00AB6864" w:rsidRDefault="003F6D55" w:rsidP="00DD1A35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B" w14:textId="77777777" w:rsidR="003F6D55" w:rsidRPr="00AB6864" w:rsidRDefault="003F6D55" w:rsidP="00DD1A35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C" w14:textId="77777777" w:rsidR="003F6D55" w:rsidRPr="00607D35" w:rsidRDefault="003F6D55" w:rsidP="003F6D55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PV1:7</w:t>
            </w:r>
            <w:r>
              <w:rPr>
                <w:color w:val="auto"/>
              </w:rPr>
              <w:t>.2</w:t>
            </w:r>
          </w:p>
        </w:tc>
      </w:tr>
      <w:tr w:rsidR="003F6D55" w:rsidRPr="00607D35" w14:paraId="44AC3F74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E" w14:textId="77777777" w:rsidR="003F6D55" w:rsidRPr="00AB6864" w:rsidRDefault="003F6D55" w:rsidP="00DD1A35">
            <w:pPr>
              <w:rPr>
                <w:color w:val="auto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6F" w14:textId="77777777" w:rsidR="003F6D55" w:rsidRPr="00607D35" w:rsidRDefault="003F6D55" w:rsidP="00DD1A35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PV1:7</w:t>
            </w:r>
            <w:r>
              <w:rPr>
                <w:color w:val="auto"/>
              </w:rPr>
              <w:t>.3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0" w14:textId="77777777" w:rsidR="003F6D55" w:rsidRPr="00AB6864" w:rsidRDefault="003F6D55" w:rsidP="00DD1A35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1" w14:textId="77777777" w:rsidR="003F6D55" w:rsidRPr="00AB6864" w:rsidRDefault="003F6D55" w:rsidP="00DD1A35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2" w14:textId="77777777" w:rsidR="003F6D55" w:rsidRPr="00AB6864" w:rsidRDefault="003F6D55" w:rsidP="00DD1A35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3" w14:textId="77777777" w:rsidR="003F6D55" w:rsidRPr="00607D35" w:rsidRDefault="003F6D55" w:rsidP="00DD1A35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PV1:7</w:t>
            </w:r>
            <w:r>
              <w:rPr>
                <w:color w:val="auto"/>
              </w:rPr>
              <w:t>.3</w:t>
            </w:r>
          </w:p>
        </w:tc>
      </w:tr>
      <w:tr w:rsidR="008F74B3" w:rsidRPr="00607D35" w14:paraId="44AC3F7B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5" w14:textId="77777777" w:rsidR="008F74B3" w:rsidRPr="00AB6864" w:rsidRDefault="008F74B3" w:rsidP="008F74B3">
            <w:pPr>
              <w:rPr>
                <w:color w:val="auto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6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PV1:7</w:t>
            </w:r>
            <w:r w:rsidR="003F6D55">
              <w:rPr>
                <w:color w:val="auto"/>
              </w:rPr>
              <w:t>.13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7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8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9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A" w14:textId="77777777" w:rsidR="008F74B3" w:rsidRPr="00607D35" w:rsidRDefault="003F6D55" w:rsidP="003F6D55">
            <w:pPr>
              <w:spacing w:after="20"/>
              <w:rPr>
                <w:color w:val="auto"/>
              </w:rPr>
            </w:pPr>
            <w:r>
              <w:rPr>
                <w:color w:val="auto"/>
              </w:rPr>
              <w:t>Literal “NPI”</w:t>
            </w:r>
          </w:p>
        </w:tc>
      </w:tr>
      <w:tr w:rsidR="008F74B3" w:rsidRPr="00607D35" w14:paraId="44AC3F82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C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Hospital Service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D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PV1:10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E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7F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0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1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PV1:10</w:t>
            </w:r>
            <w:r>
              <w:rPr>
                <w:color w:val="auto"/>
              </w:rPr>
              <w:t>, if “OBS”, literal “MAT” else literal “MED”</w:t>
            </w:r>
          </w:p>
        </w:tc>
      </w:tr>
      <w:tr w:rsidR="008F74B3" w:rsidRPr="00607D35" w14:paraId="44AC3F89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3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Admit Source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4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PV1:14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5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6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7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8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PV1:14</w:t>
            </w:r>
            <w:r>
              <w:rPr>
                <w:color w:val="auto"/>
              </w:rPr>
              <w:t xml:space="preserve">, table </w:t>
            </w:r>
            <w:r w:rsidRPr="00607D35">
              <w:rPr>
                <w:color w:val="auto"/>
              </w:rPr>
              <w:t>avail_admit_source.tbl</w:t>
            </w:r>
          </w:p>
        </w:tc>
      </w:tr>
      <w:tr w:rsidR="008F74B3" w:rsidRPr="00607D35" w14:paraId="44AC3F90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A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VIP Indicator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B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PV1:16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C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D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E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8F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PV1:16</w:t>
            </w:r>
          </w:p>
        </w:tc>
      </w:tr>
      <w:tr w:rsidR="008F74B3" w:rsidRPr="00607D35" w14:paraId="44AC3F97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1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Patient Type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2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PV1:18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3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4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5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6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PV1:18</w:t>
            </w:r>
          </w:p>
        </w:tc>
      </w:tr>
      <w:tr w:rsidR="008F74B3" w:rsidRPr="00607D35" w14:paraId="44AC3F9E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8" w14:textId="77777777" w:rsidR="008F74B3" w:rsidRPr="00AB6864" w:rsidRDefault="008F74B3" w:rsidP="008F74B3">
            <w:pPr>
              <w:rPr>
                <w:color w:val="auto"/>
              </w:rPr>
            </w:pPr>
            <w:r>
              <w:rPr>
                <w:color w:val="auto"/>
              </w:rPr>
              <w:t>Delete Account Date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9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>
              <w:rPr>
                <w:color w:val="auto"/>
              </w:rPr>
              <w:t>PV1:35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A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B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C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D" w14:textId="77777777" w:rsidR="008F74B3" w:rsidRPr="00607D35" w:rsidRDefault="007D62F5" w:rsidP="008F74B3">
            <w:pPr>
              <w:spacing w:after="20"/>
              <w:rPr>
                <w:color w:val="auto"/>
              </w:rPr>
            </w:pPr>
            <w:r>
              <w:rPr>
                <w:color w:val="auto"/>
              </w:rPr>
              <w:t xml:space="preserve">If MSH:9.2 is “A08”, map from </w:t>
            </w:r>
            <w:r w:rsidR="008F74B3" w:rsidRPr="00607D35">
              <w:rPr>
                <w:color w:val="auto"/>
              </w:rPr>
              <w:t>PV1:</w:t>
            </w:r>
            <w:r w:rsidR="008F74B3">
              <w:rPr>
                <w:color w:val="auto"/>
              </w:rPr>
              <w:t xml:space="preserve">45 before final processing </w:t>
            </w:r>
            <w:r>
              <w:rPr>
                <w:color w:val="auto"/>
              </w:rPr>
              <w:t>evaluation</w:t>
            </w:r>
            <w:r w:rsidR="008F74B3">
              <w:rPr>
                <w:color w:val="auto"/>
              </w:rPr>
              <w:t xml:space="preserve"> for discharges. See PV1:45 below</w:t>
            </w:r>
          </w:p>
        </w:tc>
      </w:tr>
      <w:tr w:rsidR="008F74B3" w:rsidRPr="00607D35" w14:paraId="44AC3FA5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9F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Discharge Disposition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0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PV1:36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1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2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3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4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PV1:36</w:t>
            </w:r>
            <w:r>
              <w:rPr>
                <w:color w:val="auto"/>
              </w:rPr>
              <w:t xml:space="preserve">, table </w:t>
            </w:r>
            <w:r w:rsidRPr="00607D35">
              <w:rPr>
                <w:color w:val="auto"/>
              </w:rPr>
              <w:t>sms_avail_disch_disp.tbl</w:t>
            </w:r>
          </w:p>
        </w:tc>
      </w:tr>
      <w:tr w:rsidR="008F74B3" w:rsidRPr="00607D35" w14:paraId="44AC3FAC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6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Admit Date/Time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7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PV1:44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8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9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A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B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PV1:44</w:t>
            </w:r>
          </w:p>
        </w:tc>
      </w:tr>
      <w:tr w:rsidR="008F74B3" w:rsidRPr="00607D35" w14:paraId="44AC3FB6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D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>Discharge Date/Time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E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607D35">
              <w:rPr>
                <w:color w:val="auto"/>
              </w:rPr>
              <w:t>PV1:45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AF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0" w14:textId="77777777" w:rsidR="008F74B3" w:rsidRPr="00AB6864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1" w14:textId="77777777" w:rsidR="008F74B3" w:rsidRPr="00AB6864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2" w14:textId="77777777" w:rsidR="008F74B3" w:rsidRDefault="008F74B3" w:rsidP="008F74B3">
            <w:pPr>
              <w:spacing w:after="20"/>
              <w:rPr>
                <w:color w:val="auto"/>
              </w:rPr>
            </w:pPr>
            <w:r>
              <w:rPr>
                <w:color w:val="auto"/>
              </w:rPr>
              <w:t xml:space="preserve">If EVN:1 is “A09”, then map from EVN:2.1, else map from </w:t>
            </w:r>
            <w:r w:rsidRPr="00607D35">
              <w:rPr>
                <w:color w:val="auto"/>
              </w:rPr>
              <w:t>PV1:45</w:t>
            </w:r>
          </w:p>
          <w:p w14:paraId="44AC3FB3" w14:textId="77777777" w:rsidR="008F74B3" w:rsidRPr="007D62F5" w:rsidRDefault="008F74B3" w:rsidP="008F74B3">
            <w:pPr>
              <w:spacing w:after="20"/>
              <w:rPr>
                <w:color w:val="auto"/>
              </w:rPr>
            </w:pPr>
            <w:r w:rsidRPr="007D62F5">
              <w:rPr>
                <w:color w:val="auto"/>
              </w:rPr>
              <w:t>If MSH:9.2 is “A09” and PV1:2 is I</w:t>
            </w:r>
            <w:r w:rsidR="007D62F5" w:rsidRPr="007D62F5">
              <w:rPr>
                <w:color w:val="auto"/>
              </w:rPr>
              <w:t>P</w:t>
            </w:r>
            <w:r w:rsidRPr="007D62F5">
              <w:rPr>
                <w:color w:val="auto"/>
              </w:rPr>
              <w:t>, then  map from PV1:44</w:t>
            </w:r>
          </w:p>
          <w:p w14:paraId="44AC3FB4" w14:textId="77777777" w:rsidR="008F74B3" w:rsidRPr="007D62F5" w:rsidRDefault="008F74B3" w:rsidP="008F74B3">
            <w:pPr>
              <w:spacing w:after="20"/>
              <w:rPr>
                <w:color w:val="auto"/>
              </w:rPr>
            </w:pPr>
            <w:r w:rsidRPr="007D62F5">
              <w:rPr>
                <w:color w:val="auto"/>
              </w:rPr>
              <w:t>(PREVIOUS VALUES ARE USED TO VALUE PV1:35 THEN COMPLETES PROCESSING BELOW)</w:t>
            </w:r>
          </w:p>
          <w:p w14:paraId="44AC3FB5" w14:textId="77777777" w:rsidR="008F74B3" w:rsidRPr="00607D35" w:rsidRDefault="008F74B3" w:rsidP="008F74B3">
            <w:pPr>
              <w:spacing w:after="20"/>
              <w:rPr>
                <w:color w:val="auto"/>
              </w:rPr>
            </w:pPr>
            <w:r w:rsidRPr="007D62F5">
              <w:rPr>
                <w:color w:val="auto"/>
              </w:rPr>
              <w:t>If MSH:9.2 is not “A09” and not “A03”, then map from {null}</w:t>
            </w:r>
          </w:p>
        </w:tc>
      </w:tr>
      <w:tr w:rsidR="008F74B3" w:rsidRPr="00FB14A7" w14:paraId="44AC3FBD" w14:textId="77777777" w:rsidTr="00521DFD">
        <w:trPr>
          <w:trHeight w:val="915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C3FB7" w14:textId="77777777" w:rsidR="008F74B3" w:rsidRPr="00763CE5" w:rsidRDefault="008F74B3" w:rsidP="008F74B3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DG1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8" w14:textId="77777777" w:rsidR="008F74B3" w:rsidRDefault="008F74B3" w:rsidP="008F74B3">
            <w:pPr>
              <w:rPr>
                <w:rFonts w:cs="Arial"/>
                <w:szCs w:val="20"/>
              </w:rPr>
            </w:pP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9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A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B" w14:textId="77777777" w:rsidR="008F74B3" w:rsidRPr="00FB14A7" w:rsidRDefault="008F74B3" w:rsidP="008F74B3">
            <w:pPr>
              <w:spacing w:after="0" w:line="240" w:lineRule="auto"/>
              <w:jc w:val="right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C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</w:tr>
      <w:tr w:rsidR="008F74B3" w:rsidRPr="00AB6864" w14:paraId="44AC3FC4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E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t xml:space="preserve">Set ID - </w:t>
            </w:r>
            <w:r>
              <w:rPr>
                <w:color w:val="auto"/>
              </w:rPr>
              <w:t>DG</w:t>
            </w:r>
            <w:r w:rsidRPr="00AB6864">
              <w:rPr>
                <w:color w:val="auto"/>
              </w:rPr>
              <w:t>1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BF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0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1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2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3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DG1:1</w:t>
            </w:r>
          </w:p>
        </w:tc>
      </w:tr>
      <w:tr w:rsidR="008F74B3" w:rsidRPr="00AB6864" w14:paraId="44AC3FCB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5" w14:textId="77777777" w:rsidR="008F74B3" w:rsidRPr="00153356" w:rsidRDefault="008F74B3" w:rsidP="008F74B3">
            <w:pPr>
              <w:rPr>
                <w:color w:val="auto"/>
              </w:rPr>
            </w:pPr>
            <w:r w:rsidRPr="00153356">
              <w:rPr>
                <w:color w:val="auto"/>
              </w:rPr>
              <w:t>Diagnosis Coding Method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6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DG1:2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7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8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9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A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DG1:2</w:t>
            </w:r>
          </w:p>
        </w:tc>
      </w:tr>
      <w:tr w:rsidR="008F74B3" w:rsidRPr="00AB6864" w14:paraId="44AC3FD2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C" w14:textId="77777777" w:rsidR="008F74B3" w:rsidRPr="00153356" w:rsidRDefault="008F74B3" w:rsidP="008F74B3">
            <w:pPr>
              <w:rPr>
                <w:color w:val="auto"/>
              </w:rPr>
            </w:pPr>
            <w:r w:rsidRPr="00153356">
              <w:rPr>
                <w:color w:val="auto"/>
              </w:rPr>
              <w:t>Diagnosis Code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D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DG1:3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E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CF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0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1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DG1:3</w:t>
            </w:r>
          </w:p>
        </w:tc>
      </w:tr>
      <w:tr w:rsidR="008F74B3" w:rsidRPr="00AB6864" w14:paraId="44AC3FD9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3" w14:textId="77777777" w:rsidR="008F74B3" w:rsidRPr="00153356" w:rsidRDefault="008F74B3" w:rsidP="008F74B3">
            <w:pPr>
              <w:rPr>
                <w:color w:val="auto"/>
              </w:rPr>
            </w:pPr>
            <w:r w:rsidRPr="00153356">
              <w:rPr>
                <w:color w:val="auto"/>
              </w:rPr>
              <w:t>Diagnosis Type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4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DG1:6.1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5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6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7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8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 xml:space="preserve">DG1:6.1, table </w:t>
            </w:r>
            <w:r w:rsidRPr="00153356">
              <w:rPr>
                <w:rFonts w:asciiTheme="minorHAnsi" w:eastAsia="Times New Roman" w:hAnsiTheme="minorHAnsi" w:cs="Times New Roman"/>
                <w:color w:val="auto"/>
                <w:sz w:val="22"/>
              </w:rPr>
              <w:t>sms_avail_diag_type.tbl</w:t>
            </w:r>
          </w:p>
        </w:tc>
      </w:tr>
      <w:tr w:rsidR="008F74B3" w:rsidRPr="00FB14A7" w14:paraId="44AC3FE0" w14:textId="77777777" w:rsidTr="00521DFD">
        <w:trPr>
          <w:trHeight w:val="915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C3FDA" w14:textId="77777777" w:rsidR="008F74B3" w:rsidRPr="00763CE5" w:rsidRDefault="008F74B3" w:rsidP="008F74B3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PR1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B" w14:textId="77777777" w:rsidR="008F74B3" w:rsidRDefault="008F74B3" w:rsidP="008F74B3">
            <w:pPr>
              <w:rPr>
                <w:rFonts w:cs="Arial"/>
                <w:szCs w:val="20"/>
              </w:rPr>
            </w:pP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C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D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E" w14:textId="77777777" w:rsidR="008F74B3" w:rsidRPr="00FB14A7" w:rsidRDefault="008F74B3" w:rsidP="008F74B3">
            <w:pPr>
              <w:spacing w:after="0" w:line="240" w:lineRule="auto"/>
              <w:jc w:val="right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DF" w14:textId="77777777" w:rsidR="008F74B3" w:rsidRPr="00FB14A7" w:rsidRDefault="008F74B3" w:rsidP="003F6D55">
            <w:pPr>
              <w:spacing w:before="120"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If</w:t>
            </w:r>
            <w:r w:rsidR="003F6D55"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3 char truncated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PV</w:t>
            </w:r>
            <w:r w:rsidR="003F6D55">
              <w:rPr>
                <w:rFonts w:asciiTheme="minorHAnsi" w:eastAsia="Times New Roman" w:hAnsiTheme="minorHAnsi" w:cs="Times New Roman"/>
                <w:color w:val="000000"/>
                <w:sz w:val="22"/>
              </w:rPr>
              <w:t>2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:</w:t>
            </w:r>
            <w:r w:rsidR="003F6D55">
              <w:rPr>
                <w:rFonts w:asciiTheme="minorHAnsi" w:eastAsia="Times New Roman" w:hAnsiTheme="minorHAnsi" w:cs="Times New Roman"/>
                <w:color w:val="000000"/>
                <w:sz w:val="22"/>
              </w:rPr>
              <w:t>40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= “</w:t>
            </w:r>
            <w:r w:rsidR="003F6D55">
              <w:rPr>
                <w:rFonts w:asciiTheme="minorHAnsi" w:eastAsia="Times New Roman" w:hAnsiTheme="minorHAnsi" w:cs="Times New Roman"/>
                <w:color w:val="000000"/>
                <w:sz w:val="22"/>
              </w:rPr>
              <w:t>Obs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”</w:t>
            </w:r>
          </w:p>
        </w:tc>
      </w:tr>
      <w:tr w:rsidR="008F74B3" w:rsidRPr="00AB6864" w14:paraId="44AC3FE7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1" w14:textId="77777777" w:rsidR="008F74B3" w:rsidRPr="00AB6864" w:rsidRDefault="008F74B3" w:rsidP="008F74B3">
            <w:pPr>
              <w:rPr>
                <w:color w:val="auto"/>
              </w:rPr>
            </w:pPr>
            <w:r w:rsidRPr="00AB6864">
              <w:rPr>
                <w:color w:val="auto"/>
              </w:rPr>
              <w:lastRenderedPageBreak/>
              <w:t xml:space="preserve">Set ID - </w:t>
            </w:r>
            <w:r>
              <w:rPr>
                <w:color w:val="auto"/>
              </w:rPr>
              <w:t>PR</w:t>
            </w:r>
            <w:r w:rsidRPr="00AB6864">
              <w:rPr>
                <w:color w:val="auto"/>
              </w:rPr>
              <w:t>1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2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3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4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5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6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Literal “1”</w:t>
            </w:r>
          </w:p>
        </w:tc>
      </w:tr>
      <w:tr w:rsidR="008F74B3" w:rsidRPr="00AB6864" w14:paraId="44AC3FEE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8" w14:textId="77777777" w:rsidR="008F74B3" w:rsidRPr="00153356" w:rsidRDefault="008F74B3" w:rsidP="008F74B3">
            <w:pPr>
              <w:rPr>
                <w:color w:val="auto"/>
              </w:rPr>
            </w:pPr>
            <w:r>
              <w:rPr>
                <w:color w:val="auto"/>
              </w:rPr>
              <w:t>Procedure</w:t>
            </w:r>
            <w:r w:rsidRPr="00153356">
              <w:rPr>
                <w:color w:val="auto"/>
              </w:rPr>
              <w:t xml:space="preserve"> Code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9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DG1:3.1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A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B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C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D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Literal “0761”</w:t>
            </w:r>
          </w:p>
        </w:tc>
      </w:tr>
      <w:tr w:rsidR="008F74B3" w:rsidRPr="00AB6864" w14:paraId="44AC3FF5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EF" w14:textId="77777777" w:rsidR="008F74B3" w:rsidRPr="00153356" w:rsidRDefault="008F74B3" w:rsidP="008F74B3">
            <w:pPr>
              <w:rPr>
                <w:color w:val="auto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0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DG1:3.2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1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2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3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4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Literal “OBS”</w:t>
            </w:r>
          </w:p>
        </w:tc>
      </w:tr>
      <w:tr w:rsidR="008F74B3" w:rsidRPr="00AB6864" w14:paraId="44AC3FFC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6" w14:textId="77777777" w:rsidR="008F74B3" w:rsidRPr="00153356" w:rsidRDefault="008F74B3" w:rsidP="008F74B3">
            <w:pPr>
              <w:rPr>
                <w:color w:val="auto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7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DG1:3.3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8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9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A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B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Literal “NUBC”</w:t>
            </w:r>
          </w:p>
        </w:tc>
      </w:tr>
      <w:tr w:rsidR="008F74B3" w:rsidRPr="00AB6864" w14:paraId="44AC4003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D" w14:textId="77777777" w:rsidR="008F74B3" w:rsidRPr="00153356" w:rsidRDefault="008F74B3" w:rsidP="008F74B3">
            <w:pPr>
              <w:rPr>
                <w:color w:val="auto"/>
              </w:rPr>
            </w:pPr>
            <w:r>
              <w:rPr>
                <w:color w:val="auto"/>
              </w:rPr>
              <w:t>Procedure</w:t>
            </w:r>
            <w:r w:rsidRPr="00153356">
              <w:rPr>
                <w:color w:val="auto"/>
              </w:rPr>
              <w:t xml:space="preserve"> Date/Time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E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DG1:5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3FFF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0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1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2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PV1:44</w:t>
            </w:r>
          </w:p>
        </w:tc>
      </w:tr>
      <w:tr w:rsidR="008F74B3" w:rsidRPr="00AB6864" w14:paraId="44AC400A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4" w14:textId="77777777" w:rsidR="008F74B3" w:rsidRPr="00153356" w:rsidRDefault="008F74B3" w:rsidP="008F74B3">
            <w:pPr>
              <w:rPr>
                <w:color w:val="auto"/>
              </w:rPr>
            </w:pPr>
            <w:r>
              <w:rPr>
                <w:color w:val="auto"/>
              </w:rPr>
              <w:t>Procedure</w:t>
            </w:r>
            <w:r w:rsidRPr="00153356">
              <w:rPr>
                <w:color w:val="auto"/>
              </w:rPr>
              <w:t xml:space="preserve"> Type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5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DG1:6.1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6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7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8" w14:textId="77777777" w:rsidR="008F74B3" w:rsidRPr="00AB6864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9" w14:textId="77777777" w:rsidR="008F74B3" w:rsidRPr="00AB6864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Literal “D”</w:t>
            </w:r>
          </w:p>
        </w:tc>
      </w:tr>
      <w:tr w:rsidR="008F74B3" w:rsidRPr="00FB14A7" w14:paraId="44AC4012" w14:textId="77777777" w:rsidTr="00521DFD">
        <w:trPr>
          <w:trHeight w:val="915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AC400B" w14:textId="77777777" w:rsidR="008F74B3" w:rsidRPr="00763CE5" w:rsidRDefault="008F74B3" w:rsidP="008F74B3">
            <w:pPr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  <w:t>IN1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C" w14:textId="77777777" w:rsidR="008F74B3" w:rsidRDefault="008F74B3" w:rsidP="008F74B3">
            <w:pPr>
              <w:rPr>
                <w:rFonts w:cs="Arial"/>
                <w:szCs w:val="20"/>
              </w:rPr>
            </w:pP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D" w14:textId="77777777" w:rsidR="008F74B3" w:rsidRPr="00FB14A7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E" w14:textId="77777777" w:rsidR="008F74B3" w:rsidRPr="00FB14A7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0F" w14:textId="77777777" w:rsidR="008F74B3" w:rsidRPr="00FB14A7" w:rsidRDefault="008F74B3" w:rsidP="008F74B3">
            <w:pPr>
              <w:spacing w:after="0" w:line="240" w:lineRule="auto"/>
              <w:jc w:val="right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0" w14:textId="77777777" w:rsidR="008F74B3" w:rsidRDefault="008F74B3" w:rsidP="008F74B3">
            <w:pPr>
              <w:spacing w:before="20"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If </w:t>
            </w:r>
            <w:r w:rsidR="002A6B61">
              <w:rPr>
                <w:rFonts w:asciiTheme="minorHAnsi" w:eastAsia="Times New Roman" w:hAnsiTheme="minorHAnsi" w:cs="Times New Roman"/>
                <w:color w:val="000000"/>
                <w:sz w:val="22"/>
              </w:rPr>
              <w:t>MSH:9.2</w:t>
            </w: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 xml:space="preserve"> defined to require IN1 from table </w:t>
            </w:r>
            <w:r w:rsidRPr="007539AB">
              <w:rPr>
                <w:rFonts w:asciiTheme="minorHAnsi" w:eastAsia="Times New Roman" w:hAnsiTheme="minorHAnsi" w:cs="Times New Roman"/>
                <w:color w:val="000000"/>
                <w:sz w:val="22"/>
              </w:rPr>
              <w:t>valid_IN1.tbl</w:t>
            </w:r>
          </w:p>
          <w:p w14:paraId="44AC4011" w14:textId="77777777" w:rsidR="008F74B3" w:rsidRPr="00FB14A7" w:rsidRDefault="008F74B3" w:rsidP="008F74B3">
            <w:pPr>
              <w:spacing w:before="20" w:after="0" w:line="240" w:lineRule="auto"/>
              <w:rPr>
                <w:rFonts w:asciiTheme="minorHAnsi" w:eastAsia="Times New Roman" w:hAnsiTheme="minorHAnsi" w:cs="Times New Roman"/>
                <w:color w:val="000000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000000"/>
                <w:sz w:val="22"/>
              </w:rPr>
              <w:t>If qualifying payer (Currently BCBSFL, Humana) and not A03</w:t>
            </w:r>
          </w:p>
        </w:tc>
      </w:tr>
      <w:tr w:rsidR="008F74B3" w:rsidRPr="00A36298" w14:paraId="44AC4019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3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Set ID - IN1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4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5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6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7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8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</w:t>
            </w:r>
          </w:p>
        </w:tc>
      </w:tr>
      <w:tr w:rsidR="008F74B3" w:rsidRPr="00A36298" w14:paraId="44AC4020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A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Insurance Plan ID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B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IN1:2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C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D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E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1F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IN1:2</w:t>
            </w:r>
          </w:p>
        </w:tc>
      </w:tr>
      <w:tr w:rsidR="008F74B3" w:rsidRPr="00A36298" w14:paraId="44AC4029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1" w14:textId="77777777" w:rsidR="008F74B3" w:rsidRPr="00A36298" w:rsidRDefault="008F74B3" w:rsidP="008F74B3">
            <w:pPr>
              <w:spacing w:after="20"/>
              <w:rPr>
                <w:color w:val="auto"/>
              </w:rPr>
            </w:pPr>
            <w:r w:rsidRPr="00A36298">
              <w:rPr>
                <w:color w:val="auto"/>
              </w:rPr>
              <w:t>Insurance Company ID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2" w14:textId="77777777" w:rsidR="008F74B3" w:rsidRPr="00A36298" w:rsidRDefault="008F74B3" w:rsidP="008F74B3">
            <w:pPr>
              <w:spacing w:after="20"/>
              <w:rPr>
                <w:color w:val="auto"/>
              </w:rPr>
            </w:pPr>
            <w:r w:rsidRPr="00A36298">
              <w:rPr>
                <w:color w:val="auto"/>
              </w:rPr>
              <w:t>IN1:3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3" w14:textId="77777777" w:rsidR="008F74B3" w:rsidRPr="00A36298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  <w:r>
              <w:rPr>
                <w:rFonts w:asciiTheme="minorHAnsi" w:eastAsia="Times New Roman" w:hAnsiTheme="minorHAnsi" w:cs="Times New Roman"/>
                <w:color w:val="auto"/>
                <w:sz w:val="22"/>
              </w:rPr>
              <w:t>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4" w14:textId="77777777" w:rsidR="008F74B3" w:rsidRPr="00A36298" w:rsidRDefault="008F74B3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5" w14:textId="77777777" w:rsidR="008F74B3" w:rsidRPr="00A36298" w:rsidRDefault="008F74B3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6" w14:textId="77777777" w:rsidR="008F74B3" w:rsidRDefault="008F74B3" w:rsidP="008F74B3">
            <w:pPr>
              <w:spacing w:after="20"/>
              <w:rPr>
                <w:color w:val="auto"/>
              </w:rPr>
            </w:pPr>
            <w:r>
              <w:rPr>
                <w:color w:val="auto"/>
              </w:rPr>
              <w:t>BCBSFL = Literal “00590”</w:t>
            </w:r>
          </w:p>
          <w:p w14:paraId="44AC4027" w14:textId="77777777" w:rsidR="008F74B3" w:rsidRDefault="008F74B3" w:rsidP="008F74B3">
            <w:pPr>
              <w:spacing w:after="20"/>
              <w:rPr>
                <w:color w:val="auto"/>
              </w:rPr>
            </w:pPr>
            <w:r>
              <w:rPr>
                <w:color w:val="auto"/>
              </w:rPr>
              <w:t>Humana = Literal “61101”</w:t>
            </w:r>
          </w:p>
          <w:p w14:paraId="44AC4028" w14:textId="77777777" w:rsidR="007552BC" w:rsidRPr="00A36298" w:rsidRDefault="007552BC" w:rsidP="008F74B3">
            <w:pPr>
              <w:spacing w:after="20"/>
              <w:rPr>
                <w:color w:val="auto"/>
              </w:rPr>
            </w:pPr>
            <w:r>
              <w:rPr>
                <w:color w:val="auto"/>
              </w:rPr>
              <w:t>Other = “X”</w:t>
            </w:r>
          </w:p>
        </w:tc>
      </w:tr>
      <w:tr w:rsidR="008F74B3" w:rsidRPr="00A36298" w14:paraId="44AC4030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A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Insurance Company Name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B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IN1:4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C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D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E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2F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IN1:4</w:t>
            </w:r>
          </w:p>
        </w:tc>
      </w:tr>
      <w:tr w:rsidR="008F74B3" w:rsidRPr="00A36298" w14:paraId="44AC4037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1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Insurance Company Address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2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IN1:5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3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4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5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6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IN1:5</w:t>
            </w:r>
          </w:p>
        </w:tc>
      </w:tr>
      <w:tr w:rsidR="008F74B3" w:rsidRPr="00A36298" w14:paraId="44AC403E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8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Insurance Co Phone Number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9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IN1:7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A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B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C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D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IN1:7</w:t>
            </w:r>
          </w:p>
        </w:tc>
      </w:tr>
      <w:tr w:rsidR="008F74B3" w:rsidRPr="00A36298" w14:paraId="44AC4045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3F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Insured’s Group Emp Name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0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IN1:11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1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2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3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4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IN1:11</w:t>
            </w:r>
          </w:p>
        </w:tc>
      </w:tr>
      <w:tr w:rsidR="008F74B3" w:rsidRPr="00A36298" w14:paraId="44AC404C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6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Authorization Information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7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IN1:14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8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9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A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B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IN1:14</w:t>
            </w:r>
          </w:p>
        </w:tc>
      </w:tr>
      <w:tr w:rsidR="008F74B3" w:rsidRPr="00A36298" w14:paraId="44AC4053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D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Plan Type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E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IN1:15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4F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0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1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2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IN1:15</w:t>
            </w:r>
            <w:r w:rsidR="007552BC">
              <w:rPr>
                <w:color w:val="auto"/>
              </w:rPr>
              <w:t xml:space="preserve"> truncated to 3 char</w:t>
            </w:r>
          </w:p>
        </w:tc>
      </w:tr>
      <w:tr w:rsidR="008F74B3" w:rsidRPr="00A36298" w14:paraId="44AC405A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4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Name Of Insured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5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IN1:16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6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7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8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9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IN1:16</w:t>
            </w:r>
          </w:p>
        </w:tc>
      </w:tr>
      <w:tr w:rsidR="008F74B3" w:rsidRPr="00A36298" w14:paraId="44AC4061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B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Insured’s Relationship To Patient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C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IN1:17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D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E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5F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0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IN1:17</w:t>
            </w:r>
          </w:p>
        </w:tc>
      </w:tr>
      <w:tr w:rsidR="008F74B3" w:rsidRPr="00A36298" w14:paraId="44AC4068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2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Insured’s Date Of Birth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3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IN1:18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4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5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6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7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IN1:18</w:t>
            </w:r>
          </w:p>
        </w:tc>
      </w:tr>
      <w:tr w:rsidR="008F74B3" w:rsidRPr="00A36298" w14:paraId="44AC406F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9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Coord Of Ben. Priority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A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IN1:22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B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C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D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6E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IN1:22</w:t>
            </w:r>
          </w:p>
        </w:tc>
      </w:tr>
      <w:tr w:rsidR="008F74B3" w:rsidRPr="00A36298" w14:paraId="44AC4076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0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Verification By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1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IN1:30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2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3" w14:textId="77777777" w:rsidR="008F74B3" w:rsidRPr="00A36298" w:rsidRDefault="008F74B3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4" w14:textId="77777777" w:rsidR="008F74B3" w:rsidRPr="00A36298" w:rsidRDefault="008F74B3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5" w14:textId="77777777" w:rsidR="008F74B3" w:rsidRPr="00A36298" w:rsidRDefault="008F74B3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IN1:30</w:t>
            </w:r>
          </w:p>
        </w:tc>
      </w:tr>
      <w:tr w:rsidR="007D62F5" w:rsidRPr="00A36298" w14:paraId="44AC407D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7" w14:textId="77777777" w:rsidR="007D62F5" w:rsidRPr="00A36298" w:rsidRDefault="007D62F5" w:rsidP="008F74B3">
            <w:pPr>
              <w:spacing w:after="20"/>
              <w:rPr>
                <w:color w:val="auto"/>
              </w:rPr>
            </w:pPr>
            <w:r w:rsidRPr="00A36298">
              <w:rPr>
                <w:color w:val="auto"/>
              </w:rPr>
              <w:t>Policy Number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8" w14:textId="77777777" w:rsidR="007D62F5" w:rsidRPr="00A36298" w:rsidRDefault="007D62F5" w:rsidP="008F74B3">
            <w:pPr>
              <w:spacing w:after="20"/>
              <w:rPr>
                <w:color w:val="auto"/>
              </w:rPr>
            </w:pPr>
            <w:r w:rsidRPr="00A36298">
              <w:rPr>
                <w:color w:val="auto"/>
              </w:rPr>
              <w:t>IN1:36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9" w14:textId="77777777" w:rsidR="007D62F5" w:rsidRPr="00A36298" w:rsidRDefault="007D62F5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A" w14:textId="77777777" w:rsidR="007D62F5" w:rsidRPr="00A36298" w:rsidRDefault="007D62F5" w:rsidP="008F74B3">
            <w:pPr>
              <w:spacing w:after="2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B" w14:textId="77777777" w:rsidR="007D62F5" w:rsidRPr="00A36298" w:rsidRDefault="007D62F5" w:rsidP="008F74B3">
            <w:pPr>
              <w:spacing w:after="2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C" w14:textId="77777777" w:rsidR="007D62F5" w:rsidRPr="00A36298" w:rsidRDefault="007D62F5" w:rsidP="007D62F5">
            <w:pPr>
              <w:rPr>
                <w:color w:val="auto"/>
              </w:rPr>
            </w:pPr>
            <w:r w:rsidRPr="00A36298">
              <w:rPr>
                <w:color w:val="auto"/>
              </w:rPr>
              <w:t>IN1:36</w:t>
            </w:r>
          </w:p>
        </w:tc>
      </w:tr>
      <w:tr w:rsidR="007D62F5" w:rsidRPr="00A36298" w14:paraId="44AC4084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E" w14:textId="77777777" w:rsidR="007D62F5" w:rsidRPr="00A36298" w:rsidRDefault="007D62F5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lastRenderedPageBreak/>
              <w:t>Insured’s Sex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7F" w14:textId="77777777" w:rsidR="007D62F5" w:rsidRPr="00A36298" w:rsidRDefault="007D62F5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IN1:43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0" w14:textId="77777777" w:rsidR="007D62F5" w:rsidRPr="00A36298" w:rsidRDefault="007D62F5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1" w14:textId="77777777" w:rsidR="007D62F5" w:rsidRPr="00A36298" w:rsidRDefault="007D62F5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2" w14:textId="77777777" w:rsidR="007D62F5" w:rsidRPr="00A36298" w:rsidRDefault="007D62F5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3" w14:textId="77777777" w:rsidR="007D62F5" w:rsidRPr="00A36298" w:rsidRDefault="007D62F5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IN1:43</w:t>
            </w:r>
          </w:p>
        </w:tc>
      </w:tr>
      <w:tr w:rsidR="007D62F5" w:rsidRPr="00A36298" w14:paraId="44AC408B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5" w14:textId="77777777" w:rsidR="007D62F5" w:rsidRPr="00A36298" w:rsidRDefault="007D62F5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Verification Status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6" w14:textId="77777777" w:rsidR="007D62F5" w:rsidRPr="00A36298" w:rsidRDefault="007D62F5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IN1:45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7" w14:textId="77777777" w:rsidR="007D62F5" w:rsidRPr="00A36298" w:rsidRDefault="007D62F5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8" w14:textId="77777777" w:rsidR="007D62F5" w:rsidRPr="00A36298" w:rsidRDefault="007D62F5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9" w14:textId="77777777" w:rsidR="007D62F5" w:rsidRPr="00A36298" w:rsidRDefault="007D62F5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A" w14:textId="77777777" w:rsidR="007D62F5" w:rsidRPr="00A36298" w:rsidRDefault="007D62F5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IN1:45</w:t>
            </w:r>
            <w:r>
              <w:rPr>
                <w:color w:val="auto"/>
              </w:rPr>
              <w:t>, truncate to 2 char</w:t>
            </w:r>
          </w:p>
        </w:tc>
      </w:tr>
      <w:tr w:rsidR="007D62F5" w:rsidRPr="00A36298" w14:paraId="44AC4092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C" w14:textId="77777777" w:rsidR="007D62F5" w:rsidRPr="00A36298" w:rsidRDefault="007D62F5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Coverage Type</w:t>
            </w: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D" w14:textId="77777777" w:rsidR="007D62F5" w:rsidRPr="00A36298" w:rsidRDefault="007D62F5" w:rsidP="008F74B3">
            <w:pPr>
              <w:rPr>
                <w:color w:val="auto"/>
              </w:rPr>
            </w:pPr>
            <w:r w:rsidRPr="00A36298">
              <w:rPr>
                <w:color w:val="auto"/>
              </w:rPr>
              <w:t>IN1:47</w:t>
            </w: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E" w14:textId="77777777" w:rsidR="007D62F5" w:rsidRPr="00A36298" w:rsidRDefault="007D62F5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8F" w14:textId="77777777" w:rsidR="007D62F5" w:rsidRPr="00A36298" w:rsidRDefault="007D62F5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90" w14:textId="77777777" w:rsidR="007D62F5" w:rsidRPr="00A36298" w:rsidRDefault="007D62F5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91" w14:textId="77777777" w:rsidR="007D62F5" w:rsidRPr="00A36298" w:rsidRDefault="007D62F5" w:rsidP="008F74B3">
            <w:pPr>
              <w:rPr>
                <w:color w:val="auto"/>
              </w:rPr>
            </w:pPr>
            <w:r>
              <w:rPr>
                <w:color w:val="auto"/>
              </w:rPr>
              <w:t>Literal “H”</w:t>
            </w:r>
          </w:p>
        </w:tc>
      </w:tr>
      <w:tr w:rsidR="007D62F5" w:rsidRPr="00AB6864" w14:paraId="44AC4099" w14:textId="77777777" w:rsidTr="00521DFD">
        <w:trPr>
          <w:trHeight w:val="70"/>
        </w:trPr>
        <w:tc>
          <w:tcPr>
            <w:tcW w:w="161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93" w14:textId="77777777" w:rsidR="007D62F5" w:rsidRPr="00AB6864" w:rsidRDefault="007D62F5" w:rsidP="008F74B3">
            <w:pPr>
              <w:rPr>
                <w:color w:val="auto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94" w14:textId="77777777" w:rsidR="007D62F5" w:rsidRPr="00AB6864" w:rsidRDefault="007D62F5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95" w14:textId="77777777" w:rsidR="007D62F5" w:rsidRPr="00AB6864" w:rsidRDefault="007D62F5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52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96" w14:textId="77777777" w:rsidR="007D62F5" w:rsidRPr="00AB6864" w:rsidRDefault="007D62F5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44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97" w14:textId="77777777" w:rsidR="007D62F5" w:rsidRPr="00AB6864" w:rsidRDefault="007D62F5" w:rsidP="008F74B3">
            <w:pPr>
              <w:spacing w:after="0" w:line="240" w:lineRule="auto"/>
              <w:jc w:val="center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  <w:tc>
          <w:tcPr>
            <w:tcW w:w="141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4AC4098" w14:textId="77777777" w:rsidR="007D62F5" w:rsidRPr="00AB6864" w:rsidRDefault="007D62F5" w:rsidP="008F74B3">
            <w:pPr>
              <w:spacing w:after="0" w:line="240" w:lineRule="auto"/>
              <w:rPr>
                <w:rFonts w:asciiTheme="minorHAnsi" w:eastAsia="Times New Roman" w:hAnsiTheme="minorHAnsi" w:cs="Times New Roman"/>
                <w:color w:val="auto"/>
                <w:sz w:val="22"/>
              </w:rPr>
            </w:pPr>
          </w:p>
        </w:tc>
      </w:tr>
    </w:tbl>
    <w:p w14:paraId="44AC409A" w14:textId="77777777" w:rsidR="008F225E" w:rsidRDefault="008F225E" w:rsidP="00F01E3D"/>
    <w:p w14:paraId="44AC409B" w14:textId="77777777" w:rsidR="003A6F3A" w:rsidRDefault="003A6F3A" w:rsidP="00F01E3D"/>
    <w:p w14:paraId="44AC409C" w14:textId="77777777" w:rsidR="005E05C9" w:rsidRDefault="005E05C9" w:rsidP="00F01E3D"/>
    <w:p w14:paraId="44AC409D" w14:textId="77777777" w:rsidR="005E05C9" w:rsidRPr="00B75A1B" w:rsidRDefault="005E05C9" w:rsidP="005E05C9">
      <w:pPr>
        <w:pStyle w:val="Heading2"/>
        <w:rPr>
          <w:i w:val="0"/>
          <w:color w:val="0070C0"/>
        </w:rPr>
      </w:pPr>
      <w:bookmarkStart w:id="37" w:name="_Toc500169331"/>
      <w:r w:rsidRPr="00B75A1B">
        <w:rPr>
          <w:i w:val="0"/>
          <w:color w:val="0070C0"/>
        </w:rPr>
        <w:t>4</w:t>
      </w:r>
      <w:r>
        <w:rPr>
          <w:i w:val="0"/>
          <w:color w:val="0070C0"/>
        </w:rPr>
        <w:t>.3</w:t>
      </w:r>
      <w:r w:rsidRPr="00B75A1B">
        <w:rPr>
          <w:i w:val="0"/>
          <w:color w:val="0070C0"/>
        </w:rPr>
        <w:t xml:space="preserve">     </w:t>
      </w:r>
      <w:r>
        <w:rPr>
          <w:i w:val="0"/>
          <w:color w:val="0070C0"/>
        </w:rPr>
        <w:t>Sample Message</w:t>
      </w:r>
      <w:bookmarkEnd w:id="37"/>
    </w:p>
    <w:p w14:paraId="44AC409E" w14:textId="77777777" w:rsidR="005E05C9" w:rsidRDefault="005E05C9" w:rsidP="00F01E3D"/>
    <w:p w14:paraId="44AC409F" w14:textId="77777777" w:rsidR="005E05C9" w:rsidRDefault="005E05C9" w:rsidP="00F01E3D"/>
    <w:p w14:paraId="44AC40A0" w14:textId="77777777" w:rsidR="005E05C9" w:rsidRDefault="005E05C9" w:rsidP="00F01E3D"/>
    <w:p w14:paraId="44AC40A1" w14:textId="77777777" w:rsidR="005E05C9" w:rsidRDefault="005E05C9" w:rsidP="00F01E3D"/>
    <w:p w14:paraId="44AC40A2" w14:textId="77777777" w:rsidR="005E05C9" w:rsidRDefault="005E05C9" w:rsidP="00F01E3D"/>
    <w:p w14:paraId="44AC40AA" w14:textId="77777777" w:rsidR="005E05C9" w:rsidRDefault="005E05C9" w:rsidP="00F01E3D"/>
    <w:p w14:paraId="44AC40AB" w14:textId="77777777" w:rsidR="00805EC2" w:rsidRPr="0073057F" w:rsidRDefault="00805EC2" w:rsidP="00805EC2">
      <w:pPr>
        <w:pStyle w:val="Heading1"/>
        <w:spacing w:after="240" w:line="240" w:lineRule="atLeast"/>
        <w:rPr>
          <w:rFonts w:asciiTheme="minorHAnsi" w:hAnsiTheme="minorHAnsi" w:cs="Arial"/>
          <w:b/>
          <w:color w:val="0070C0"/>
          <w:szCs w:val="36"/>
        </w:rPr>
      </w:pPr>
      <w:bookmarkStart w:id="38" w:name="_Toc367260185"/>
      <w:bookmarkStart w:id="39" w:name="_Toc500169332"/>
      <w:r>
        <w:rPr>
          <w:rFonts w:asciiTheme="minorHAnsi" w:hAnsiTheme="minorHAnsi" w:cs="Arial"/>
          <w:b/>
          <w:color w:val="0070C0"/>
          <w:szCs w:val="36"/>
        </w:rPr>
        <w:t xml:space="preserve">5. </w:t>
      </w:r>
      <w:r w:rsidRPr="0073057F">
        <w:rPr>
          <w:rFonts w:asciiTheme="minorHAnsi" w:hAnsiTheme="minorHAnsi" w:cs="Arial"/>
          <w:b/>
          <w:color w:val="0070C0"/>
          <w:szCs w:val="36"/>
        </w:rPr>
        <w:t>Testing</w:t>
      </w:r>
      <w:bookmarkEnd w:id="38"/>
      <w:bookmarkEnd w:id="39"/>
    </w:p>
    <w:p w14:paraId="44AC40AC" w14:textId="77777777" w:rsidR="00805EC2" w:rsidRPr="00093690" w:rsidRDefault="00805EC2" w:rsidP="00093690">
      <w:pPr>
        <w:pStyle w:val="Heading2"/>
        <w:rPr>
          <w:i w:val="0"/>
          <w:sz w:val="24"/>
          <w:szCs w:val="24"/>
        </w:rPr>
      </w:pPr>
      <w:bookmarkStart w:id="40" w:name="_Toc500169333"/>
      <w:bookmarkStart w:id="41" w:name="_Toc367260186"/>
      <w:r w:rsidRPr="00093690">
        <w:rPr>
          <w:i w:val="0"/>
          <w:sz w:val="24"/>
          <w:szCs w:val="24"/>
        </w:rPr>
        <w:t xml:space="preserve">5.1.    </w:t>
      </w:r>
      <w:r w:rsidR="001C739F" w:rsidRPr="00093690">
        <w:rPr>
          <w:i w:val="0"/>
          <w:sz w:val="24"/>
          <w:szCs w:val="24"/>
        </w:rPr>
        <w:t xml:space="preserve">Unit Testing </w:t>
      </w:r>
      <w:r w:rsidRPr="00093690">
        <w:rPr>
          <w:i w:val="0"/>
          <w:sz w:val="24"/>
          <w:szCs w:val="24"/>
        </w:rPr>
        <w:t>Scenarios</w:t>
      </w:r>
      <w:bookmarkEnd w:id="40"/>
      <w:r w:rsidRPr="00093690">
        <w:rPr>
          <w:i w:val="0"/>
          <w:sz w:val="24"/>
          <w:szCs w:val="24"/>
        </w:rPr>
        <w:t xml:space="preserve"> </w:t>
      </w:r>
      <w:bookmarkEnd w:id="4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05EC2" w:rsidRPr="00FB14A7" w14:paraId="44AC40AF" w14:textId="77777777" w:rsidTr="00C40493">
        <w:tc>
          <w:tcPr>
            <w:tcW w:w="4788" w:type="dxa"/>
            <w:shd w:val="clear" w:color="auto" w:fill="00B0F0"/>
          </w:tcPr>
          <w:p w14:paraId="44AC40AD" w14:textId="77777777" w:rsidR="00805EC2" w:rsidRPr="003A6F3A" w:rsidRDefault="00805EC2" w:rsidP="00C40493">
            <w:pPr>
              <w:spacing w:after="200" w:line="276" w:lineRule="auto"/>
              <w:rPr>
                <w:rFonts w:asciiTheme="minorHAnsi" w:hAnsiTheme="minorHAnsi" w:cs="Arial"/>
                <w:b/>
                <w:color w:val="auto"/>
                <w:sz w:val="24"/>
                <w:szCs w:val="24"/>
              </w:rPr>
            </w:pPr>
            <w:r w:rsidRPr="003A6F3A">
              <w:rPr>
                <w:rFonts w:asciiTheme="minorHAnsi" w:hAnsiTheme="minorHAnsi" w:cs="Arial"/>
                <w:b/>
                <w:color w:val="auto"/>
                <w:sz w:val="24"/>
                <w:szCs w:val="24"/>
              </w:rPr>
              <w:t>Scenario</w:t>
            </w:r>
          </w:p>
        </w:tc>
        <w:tc>
          <w:tcPr>
            <w:tcW w:w="4788" w:type="dxa"/>
            <w:shd w:val="clear" w:color="auto" w:fill="00B0F0"/>
          </w:tcPr>
          <w:p w14:paraId="44AC40AE" w14:textId="77777777" w:rsidR="00805EC2" w:rsidRPr="003A6F3A" w:rsidRDefault="00805EC2" w:rsidP="00C40493">
            <w:pPr>
              <w:spacing w:after="200" w:line="276" w:lineRule="auto"/>
              <w:rPr>
                <w:rFonts w:asciiTheme="minorHAnsi" w:hAnsiTheme="minorHAnsi" w:cs="Arial"/>
                <w:b/>
                <w:color w:val="auto"/>
                <w:sz w:val="24"/>
                <w:szCs w:val="24"/>
              </w:rPr>
            </w:pPr>
            <w:r w:rsidRPr="003A6F3A">
              <w:rPr>
                <w:rFonts w:asciiTheme="minorHAnsi" w:hAnsiTheme="minorHAnsi" w:cs="Arial"/>
                <w:b/>
                <w:color w:val="auto"/>
                <w:sz w:val="24"/>
                <w:szCs w:val="24"/>
              </w:rPr>
              <w:t>Expected Result</w:t>
            </w:r>
          </w:p>
        </w:tc>
      </w:tr>
      <w:tr w:rsidR="00805EC2" w:rsidRPr="00FB14A7" w14:paraId="44AC40B2" w14:textId="77777777" w:rsidTr="00C40493">
        <w:tc>
          <w:tcPr>
            <w:tcW w:w="4788" w:type="dxa"/>
          </w:tcPr>
          <w:p w14:paraId="44AC40B0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44AC40B1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</w:tr>
      <w:tr w:rsidR="00805EC2" w:rsidRPr="00FB14A7" w14:paraId="44AC40B5" w14:textId="77777777" w:rsidTr="00C40493">
        <w:tc>
          <w:tcPr>
            <w:tcW w:w="4788" w:type="dxa"/>
          </w:tcPr>
          <w:p w14:paraId="44AC40B3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44AC40B4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</w:tr>
      <w:tr w:rsidR="00805EC2" w:rsidRPr="00FB14A7" w14:paraId="44AC40B8" w14:textId="77777777" w:rsidTr="00C40493">
        <w:trPr>
          <w:trHeight w:val="458"/>
        </w:trPr>
        <w:tc>
          <w:tcPr>
            <w:tcW w:w="4788" w:type="dxa"/>
          </w:tcPr>
          <w:p w14:paraId="44AC40B6" w14:textId="77777777" w:rsidR="00805EC2" w:rsidRPr="00FB14A7" w:rsidRDefault="00805EC2" w:rsidP="00C40493">
            <w:pPr>
              <w:rPr>
                <w:rFonts w:asciiTheme="minorHAnsi" w:hAnsiTheme="minorHAnsi"/>
              </w:rPr>
            </w:pPr>
          </w:p>
        </w:tc>
        <w:tc>
          <w:tcPr>
            <w:tcW w:w="4788" w:type="dxa"/>
          </w:tcPr>
          <w:p w14:paraId="44AC40B7" w14:textId="77777777" w:rsidR="00805EC2" w:rsidRPr="00FB14A7" w:rsidRDefault="00805EC2" w:rsidP="00C40493">
            <w:pPr>
              <w:rPr>
                <w:rFonts w:asciiTheme="minorHAnsi" w:hAnsiTheme="minorHAnsi" w:cs="Arial"/>
              </w:rPr>
            </w:pPr>
          </w:p>
        </w:tc>
      </w:tr>
      <w:tr w:rsidR="00805EC2" w:rsidRPr="00FB14A7" w14:paraId="44AC40BB" w14:textId="77777777" w:rsidTr="00C40493">
        <w:trPr>
          <w:trHeight w:val="458"/>
        </w:trPr>
        <w:tc>
          <w:tcPr>
            <w:tcW w:w="4788" w:type="dxa"/>
          </w:tcPr>
          <w:p w14:paraId="44AC40B9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44AC40BA" w14:textId="77777777" w:rsidR="00805EC2" w:rsidRPr="00FB14A7" w:rsidRDefault="00805EC2" w:rsidP="00C40493">
            <w:pPr>
              <w:rPr>
                <w:rFonts w:asciiTheme="minorHAnsi" w:hAnsiTheme="minorHAnsi" w:cs="Arial"/>
              </w:rPr>
            </w:pPr>
          </w:p>
        </w:tc>
      </w:tr>
      <w:tr w:rsidR="00805EC2" w:rsidRPr="00FB14A7" w14:paraId="44AC40BE" w14:textId="77777777" w:rsidTr="00C40493">
        <w:trPr>
          <w:trHeight w:val="458"/>
        </w:trPr>
        <w:tc>
          <w:tcPr>
            <w:tcW w:w="4788" w:type="dxa"/>
          </w:tcPr>
          <w:p w14:paraId="44AC40BC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44AC40BD" w14:textId="77777777" w:rsidR="00805EC2" w:rsidRPr="00FB14A7" w:rsidRDefault="00805EC2" w:rsidP="00C40493">
            <w:pPr>
              <w:rPr>
                <w:rFonts w:asciiTheme="minorHAnsi" w:hAnsiTheme="minorHAnsi" w:cs="Arial"/>
              </w:rPr>
            </w:pPr>
          </w:p>
        </w:tc>
      </w:tr>
    </w:tbl>
    <w:p w14:paraId="44AC40BF" w14:textId="77777777" w:rsidR="00805EC2" w:rsidRPr="00FB14A7" w:rsidRDefault="00805EC2" w:rsidP="00805EC2">
      <w:pPr>
        <w:pStyle w:val="Heading1"/>
        <w:spacing w:after="240" w:line="240" w:lineRule="atLeast"/>
        <w:rPr>
          <w:rFonts w:asciiTheme="minorHAnsi" w:hAnsiTheme="minorHAnsi" w:cs="Arial"/>
          <w:sz w:val="28"/>
        </w:rPr>
      </w:pPr>
    </w:p>
    <w:p w14:paraId="44AC40C0" w14:textId="77777777" w:rsidR="00805EC2" w:rsidRPr="00093690" w:rsidRDefault="00805EC2" w:rsidP="00093690">
      <w:pPr>
        <w:pStyle w:val="Heading2"/>
        <w:rPr>
          <w:i w:val="0"/>
          <w:sz w:val="24"/>
          <w:szCs w:val="24"/>
        </w:rPr>
      </w:pPr>
      <w:bookmarkStart w:id="42" w:name="_Toc367260187"/>
      <w:bookmarkStart w:id="43" w:name="_Toc500169334"/>
      <w:r w:rsidRPr="00093690">
        <w:rPr>
          <w:i w:val="0"/>
          <w:sz w:val="24"/>
          <w:szCs w:val="24"/>
        </w:rPr>
        <w:t>5.2    Integrated Testing</w:t>
      </w:r>
      <w:r w:rsidR="001C739F">
        <w:rPr>
          <w:i w:val="0"/>
          <w:sz w:val="24"/>
          <w:szCs w:val="24"/>
        </w:rPr>
        <w:t xml:space="preserve"> </w:t>
      </w:r>
      <w:r w:rsidR="001C739F" w:rsidRPr="00093690">
        <w:rPr>
          <w:i w:val="0"/>
          <w:sz w:val="24"/>
          <w:szCs w:val="24"/>
        </w:rPr>
        <w:t>Scenarios</w:t>
      </w:r>
      <w:bookmarkEnd w:id="42"/>
      <w:bookmarkEnd w:id="43"/>
      <w:r w:rsidRPr="00093690">
        <w:rPr>
          <w:i w:val="0"/>
          <w:sz w:val="24"/>
          <w:szCs w:val="24"/>
        </w:rPr>
        <w:t xml:space="preserve"> 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05EC2" w:rsidRPr="00FB14A7" w14:paraId="44AC40C3" w14:textId="77777777" w:rsidTr="00C40493">
        <w:tc>
          <w:tcPr>
            <w:tcW w:w="4788" w:type="dxa"/>
            <w:shd w:val="clear" w:color="auto" w:fill="00B0F0"/>
          </w:tcPr>
          <w:p w14:paraId="44AC40C1" w14:textId="77777777" w:rsidR="00805EC2" w:rsidRPr="0073057F" w:rsidRDefault="00805EC2" w:rsidP="00C40493">
            <w:pPr>
              <w:spacing w:after="200" w:line="276" w:lineRule="auto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73057F">
              <w:rPr>
                <w:rFonts w:asciiTheme="minorHAnsi" w:hAnsiTheme="minorHAnsi" w:cs="Arial"/>
                <w:b/>
                <w:sz w:val="24"/>
                <w:szCs w:val="24"/>
              </w:rPr>
              <w:t>Scenario</w:t>
            </w:r>
          </w:p>
        </w:tc>
        <w:tc>
          <w:tcPr>
            <w:tcW w:w="4788" w:type="dxa"/>
            <w:shd w:val="clear" w:color="auto" w:fill="00B0F0"/>
          </w:tcPr>
          <w:p w14:paraId="44AC40C2" w14:textId="77777777" w:rsidR="00805EC2" w:rsidRPr="0073057F" w:rsidRDefault="00805EC2" w:rsidP="00C40493">
            <w:pPr>
              <w:spacing w:after="200" w:line="276" w:lineRule="auto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73057F">
              <w:rPr>
                <w:rFonts w:asciiTheme="minorHAnsi" w:hAnsiTheme="minorHAnsi" w:cs="Arial"/>
                <w:b/>
                <w:sz w:val="24"/>
                <w:szCs w:val="24"/>
              </w:rPr>
              <w:t>Expected Result</w:t>
            </w:r>
          </w:p>
        </w:tc>
      </w:tr>
      <w:tr w:rsidR="00805EC2" w:rsidRPr="00FB14A7" w14:paraId="44AC40C6" w14:textId="77777777" w:rsidTr="00C40493">
        <w:tc>
          <w:tcPr>
            <w:tcW w:w="4788" w:type="dxa"/>
          </w:tcPr>
          <w:p w14:paraId="44AC40C4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44AC40C5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</w:tr>
      <w:tr w:rsidR="00805EC2" w:rsidRPr="00FB14A7" w14:paraId="44AC40C9" w14:textId="77777777" w:rsidTr="00C40493">
        <w:tc>
          <w:tcPr>
            <w:tcW w:w="4788" w:type="dxa"/>
          </w:tcPr>
          <w:p w14:paraId="44AC40C7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44AC40C8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</w:tr>
      <w:tr w:rsidR="00805EC2" w:rsidRPr="00FB14A7" w14:paraId="44AC40CC" w14:textId="77777777" w:rsidTr="00C40493">
        <w:trPr>
          <w:trHeight w:val="458"/>
        </w:trPr>
        <w:tc>
          <w:tcPr>
            <w:tcW w:w="4788" w:type="dxa"/>
          </w:tcPr>
          <w:p w14:paraId="44AC40CA" w14:textId="77777777" w:rsidR="00805EC2" w:rsidRPr="00FB14A7" w:rsidRDefault="00805EC2" w:rsidP="00C40493">
            <w:pPr>
              <w:rPr>
                <w:rFonts w:asciiTheme="minorHAnsi" w:hAnsiTheme="minorHAnsi"/>
              </w:rPr>
            </w:pPr>
          </w:p>
        </w:tc>
        <w:tc>
          <w:tcPr>
            <w:tcW w:w="4788" w:type="dxa"/>
          </w:tcPr>
          <w:p w14:paraId="44AC40CB" w14:textId="77777777" w:rsidR="00805EC2" w:rsidRPr="00FB14A7" w:rsidRDefault="00805EC2" w:rsidP="00C40493">
            <w:pPr>
              <w:rPr>
                <w:rFonts w:asciiTheme="minorHAnsi" w:hAnsiTheme="minorHAnsi" w:cs="Arial"/>
              </w:rPr>
            </w:pPr>
          </w:p>
        </w:tc>
      </w:tr>
      <w:tr w:rsidR="00805EC2" w:rsidRPr="00FB14A7" w14:paraId="44AC40CF" w14:textId="77777777" w:rsidTr="00C40493">
        <w:trPr>
          <w:trHeight w:val="458"/>
        </w:trPr>
        <w:tc>
          <w:tcPr>
            <w:tcW w:w="4788" w:type="dxa"/>
          </w:tcPr>
          <w:p w14:paraId="44AC40CD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44AC40CE" w14:textId="77777777" w:rsidR="00805EC2" w:rsidRPr="00FB14A7" w:rsidRDefault="00805EC2" w:rsidP="00C40493">
            <w:pPr>
              <w:rPr>
                <w:rFonts w:asciiTheme="minorHAnsi" w:hAnsiTheme="minorHAnsi" w:cs="Arial"/>
              </w:rPr>
            </w:pPr>
          </w:p>
        </w:tc>
      </w:tr>
      <w:tr w:rsidR="00805EC2" w:rsidRPr="00FB14A7" w14:paraId="44AC40D2" w14:textId="77777777" w:rsidTr="00C40493">
        <w:trPr>
          <w:trHeight w:val="458"/>
        </w:trPr>
        <w:tc>
          <w:tcPr>
            <w:tcW w:w="4788" w:type="dxa"/>
          </w:tcPr>
          <w:p w14:paraId="44AC40D0" w14:textId="77777777" w:rsidR="00805EC2" w:rsidRPr="00FB14A7" w:rsidRDefault="00805EC2" w:rsidP="00C40493">
            <w:pPr>
              <w:spacing w:after="200" w:line="276" w:lineRule="auto"/>
              <w:rPr>
                <w:rFonts w:asciiTheme="minorHAnsi" w:hAnsiTheme="minorHAnsi" w:cs="Arial"/>
              </w:rPr>
            </w:pPr>
          </w:p>
        </w:tc>
        <w:tc>
          <w:tcPr>
            <w:tcW w:w="4788" w:type="dxa"/>
          </w:tcPr>
          <w:p w14:paraId="44AC40D1" w14:textId="77777777" w:rsidR="00805EC2" w:rsidRPr="00FB14A7" w:rsidRDefault="00805EC2" w:rsidP="00C40493">
            <w:pPr>
              <w:rPr>
                <w:rFonts w:asciiTheme="minorHAnsi" w:hAnsiTheme="minorHAnsi" w:cs="Arial"/>
              </w:rPr>
            </w:pPr>
          </w:p>
        </w:tc>
      </w:tr>
      <w:tr w:rsidR="00805EC2" w:rsidRPr="00FB14A7" w14:paraId="44AC40D5" w14:textId="77777777" w:rsidTr="00C40493">
        <w:trPr>
          <w:trHeight w:val="458"/>
        </w:trPr>
        <w:tc>
          <w:tcPr>
            <w:tcW w:w="4788" w:type="dxa"/>
          </w:tcPr>
          <w:p w14:paraId="44AC40D3" w14:textId="77777777" w:rsidR="00805EC2" w:rsidRPr="00FB14A7" w:rsidRDefault="00805EC2" w:rsidP="00C40493">
            <w:pPr>
              <w:rPr>
                <w:rFonts w:asciiTheme="minorHAnsi" w:hAnsiTheme="minorHAnsi"/>
              </w:rPr>
            </w:pPr>
          </w:p>
        </w:tc>
        <w:tc>
          <w:tcPr>
            <w:tcW w:w="4788" w:type="dxa"/>
          </w:tcPr>
          <w:p w14:paraId="44AC40D4" w14:textId="77777777" w:rsidR="00805EC2" w:rsidRPr="00FB14A7" w:rsidRDefault="00805EC2" w:rsidP="00C40493">
            <w:pPr>
              <w:rPr>
                <w:rFonts w:asciiTheme="minorHAnsi" w:hAnsiTheme="minorHAnsi" w:cs="Arial"/>
              </w:rPr>
            </w:pPr>
          </w:p>
        </w:tc>
      </w:tr>
    </w:tbl>
    <w:p w14:paraId="44AC40D6" w14:textId="77777777" w:rsidR="00805EC2" w:rsidRDefault="00805EC2" w:rsidP="00F01E3D">
      <w:bookmarkStart w:id="44" w:name="_Toc311801147"/>
    </w:p>
    <w:p w14:paraId="44AC40D7" w14:textId="77777777" w:rsidR="00805EC2" w:rsidRPr="00D574A8" w:rsidRDefault="00805EC2" w:rsidP="00805EC2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45" w:name="_Toc367260188"/>
      <w:bookmarkStart w:id="46" w:name="_Toc500169335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5.</w:t>
      </w:r>
      <w:r>
        <w:rPr>
          <w:rFonts w:asciiTheme="minorHAnsi" w:hAnsiTheme="minorHAnsi" w:cs="Arial"/>
          <w:i w:val="0"/>
          <w:color w:val="0070C0"/>
          <w:sz w:val="24"/>
          <w:szCs w:val="24"/>
        </w:rPr>
        <w:t>3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</w:t>
      </w:r>
      <w:r w:rsidR="00093690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Testing 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Approvals</w:t>
      </w:r>
      <w:bookmarkEnd w:id="44"/>
      <w:bookmarkEnd w:id="45"/>
      <w:bookmarkEnd w:id="46"/>
    </w:p>
    <w:p w14:paraId="44AC40D8" w14:textId="77777777" w:rsidR="00805EC2" w:rsidRPr="004E7A3E" w:rsidRDefault="00805EC2" w:rsidP="00F01E3D">
      <w:pPr>
        <w:pStyle w:val="NoSpacing"/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1551"/>
        <w:gridCol w:w="2127"/>
        <w:gridCol w:w="4320"/>
      </w:tblGrid>
      <w:tr w:rsidR="00805EC2" w:rsidRPr="004E7A3E" w14:paraId="44AC40DD" w14:textId="77777777" w:rsidTr="00C40493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40D9" w14:textId="77777777" w:rsidR="00805EC2" w:rsidRPr="004E7A3E" w:rsidRDefault="00805EC2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Testing Phase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40DA" w14:textId="77777777" w:rsidR="00805EC2" w:rsidRPr="004E7A3E" w:rsidRDefault="00805EC2" w:rsidP="00C40493">
            <w:pPr>
              <w:spacing w:after="0" w:line="240" w:lineRule="auto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Date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40DB" w14:textId="77777777" w:rsidR="00805EC2" w:rsidRPr="004E7A3E" w:rsidRDefault="00805EC2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Department </w:t>
            </w: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   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40DC" w14:textId="77777777" w:rsidR="00805EC2" w:rsidRPr="004E7A3E" w:rsidRDefault="00805EC2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Team Member </w:t>
            </w:r>
          </w:p>
        </w:tc>
      </w:tr>
      <w:tr w:rsidR="00805EC2" w:rsidRPr="004E7A3E" w14:paraId="44AC40E2" w14:textId="77777777" w:rsidTr="00C40493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DE" w14:textId="77777777" w:rsidR="00805EC2" w:rsidRPr="004E7A3E" w:rsidRDefault="00805EC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PH1.UNIT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DF" w14:textId="77777777" w:rsidR="00805EC2" w:rsidRPr="004E7A3E" w:rsidRDefault="00805EC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E0" w14:textId="77777777" w:rsidR="00805EC2" w:rsidRPr="004E7A3E" w:rsidRDefault="00805EC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E1" w14:textId="77777777" w:rsidR="00805EC2" w:rsidRPr="004E7A3E" w:rsidRDefault="00805EC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805EC2" w:rsidRPr="004E7A3E" w14:paraId="44AC40E7" w14:textId="77777777" w:rsidTr="00C40493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40E3" w14:textId="77777777" w:rsidR="00805EC2" w:rsidRDefault="00805EC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PH1.INTEGRATED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40E4" w14:textId="77777777" w:rsidR="00805EC2" w:rsidRPr="004E7A3E" w:rsidRDefault="00805EC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40E5" w14:textId="77777777" w:rsidR="00805EC2" w:rsidRPr="004E7A3E" w:rsidRDefault="00805EC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40E6" w14:textId="77777777" w:rsidR="00805EC2" w:rsidRPr="004E7A3E" w:rsidRDefault="00805EC2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</w:tbl>
    <w:p w14:paraId="44AC40E8" w14:textId="77777777" w:rsidR="004E279D" w:rsidRDefault="004A216B" w:rsidP="00CB611A">
      <w:pPr>
        <w:pStyle w:val="Heading3"/>
        <w:spacing w:before="0" w:line="240" w:lineRule="auto"/>
        <w:rPr>
          <w:rFonts w:asciiTheme="minorHAnsi" w:hAnsiTheme="minorHAnsi" w:cs="Arial"/>
          <w:b w:val="0"/>
          <w:sz w:val="24"/>
          <w:szCs w:val="24"/>
        </w:rPr>
      </w:pPr>
      <w:r>
        <w:t xml:space="preserve">           </w:t>
      </w:r>
    </w:p>
    <w:p w14:paraId="44AC40E9" w14:textId="77777777" w:rsidR="00742A38" w:rsidRPr="00742A38" w:rsidRDefault="00742A38" w:rsidP="00742A38"/>
    <w:p w14:paraId="44AC40EA" w14:textId="0336B33B" w:rsidR="00CC4E46" w:rsidRPr="00D574A8" w:rsidRDefault="00CC4E46" w:rsidP="00CC4E46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47" w:name="_Toc500169336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5.</w:t>
      </w:r>
      <w:r w:rsidR="00521DFD">
        <w:rPr>
          <w:rFonts w:asciiTheme="minorHAnsi" w:hAnsiTheme="minorHAnsi" w:cs="Arial"/>
          <w:i w:val="0"/>
          <w:color w:val="0070C0"/>
          <w:sz w:val="24"/>
          <w:szCs w:val="24"/>
        </w:rPr>
        <w:t>4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Pilot</w:t>
      </w:r>
      <w:r w:rsidR="0045678F" w:rsidRPr="00D574A8">
        <w:rPr>
          <w:rFonts w:asciiTheme="minorHAnsi" w:hAnsiTheme="minorHAnsi" w:cs="Arial"/>
          <w:i w:val="0"/>
          <w:color w:val="0070C0"/>
          <w:sz w:val="24"/>
          <w:szCs w:val="24"/>
        </w:rPr>
        <w:t>ing</w:t>
      </w:r>
      <w:bookmarkEnd w:id="47"/>
      <w:r w:rsidR="0045678F"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</w:t>
      </w:r>
    </w:p>
    <w:p w14:paraId="44AC40EB" w14:textId="77777777" w:rsidR="00BD6161" w:rsidRPr="00BD6161" w:rsidRDefault="00CC4E46" w:rsidP="00BD6161">
      <w:r>
        <w:rPr>
          <w:rFonts w:asciiTheme="minorHAnsi" w:hAnsiTheme="minorHAnsi" w:cs="Arial"/>
          <w:sz w:val="22"/>
        </w:rPr>
        <w:t xml:space="preserve">  </w:t>
      </w:r>
      <w:r w:rsidR="00C4353E">
        <w:rPr>
          <w:rFonts w:asciiTheme="minorHAnsi" w:hAnsiTheme="minorHAnsi" w:cs="Arial"/>
          <w:sz w:val="22"/>
        </w:rPr>
        <w:t xml:space="preserve">       </w:t>
      </w:r>
      <w:sdt>
        <w:sdtPr>
          <w:rPr>
            <w:rFonts w:asciiTheme="minorHAnsi" w:hAnsiTheme="minorHAnsi" w:cs="Arial"/>
            <w:sz w:val="22"/>
          </w:rPr>
          <w:id w:val="-1047073068"/>
          <w:placeholder>
            <w:docPart w:val="FFBC8C3A14C44C94B028AF619EEBD5F7"/>
          </w:placeholder>
        </w:sdtPr>
        <w:sdtEndPr/>
        <w:sdtContent>
          <w:r w:rsidR="00C4353E">
            <w:rPr>
              <w:rFonts w:asciiTheme="minorHAnsi" w:hAnsiTheme="minorHAnsi" w:cs="Arial"/>
              <w:sz w:val="22"/>
            </w:rPr>
            <w:t xml:space="preserve"> </w:t>
          </w:r>
          <w:r w:rsidR="009F3C0A">
            <w:rPr>
              <w:rFonts w:asciiTheme="minorHAnsi" w:hAnsiTheme="minorHAnsi" w:cs="Arial"/>
              <w:sz w:val="22"/>
            </w:rPr>
            <w:t xml:space="preserve">List the </w:t>
          </w:r>
          <w:r w:rsidR="001D114A">
            <w:rPr>
              <w:rFonts w:asciiTheme="minorHAnsi" w:hAnsiTheme="minorHAnsi" w:cs="Arial"/>
              <w:sz w:val="22"/>
            </w:rPr>
            <w:t>facilities and associated networks in scope for</w:t>
          </w:r>
          <w:r w:rsidR="0045678F">
            <w:rPr>
              <w:rFonts w:asciiTheme="minorHAnsi" w:hAnsiTheme="minorHAnsi" w:cs="Arial"/>
              <w:sz w:val="22"/>
            </w:rPr>
            <w:t xml:space="preserve"> pilot</w:t>
          </w:r>
          <w:r w:rsidR="001D114A">
            <w:rPr>
              <w:rFonts w:asciiTheme="minorHAnsi" w:hAnsiTheme="minorHAnsi" w:cs="Arial"/>
              <w:sz w:val="22"/>
            </w:rPr>
            <w:t xml:space="preserve"> testing</w:t>
          </w:r>
          <w:r>
            <w:rPr>
              <w:rFonts w:asciiTheme="minorHAnsi" w:hAnsiTheme="minorHAnsi" w:cs="Arial"/>
              <w:sz w:val="22"/>
            </w:rPr>
            <w:t>.</w:t>
          </w:r>
        </w:sdtContent>
      </w:sdt>
    </w:p>
    <w:p w14:paraId="44AC40EC" w14:textId="77777777" w:rsidR="00BD6161" w:rsidRDefault="00BD6161" w:rsidP="00BD6161"/>
    <w:p w14:paraId="44AC40ED" w14:textId="77777777" w:rsidR="00D878FA" w:rsidRPr="00D574A8" w:rsidRDefault="00D878FA" w:rsidP="00D878FA">
      <w:pPr>
        <w:pStyle w:val="Heading2"/>
        <w:numPr>
          <w:ilvl w:val="1"/>
          <w:numId w:val="0"/>
        </w:numPr>
        <w:spacing w:before="280" w:after="280" w:line="240" w:lineRule="atLeast"/>
        <w:rPr>
          <w:rFonts w:asciiTheme="minorHAnsi" w:hAnsiTheme="minorHAnsi" w:cs="Arial"/>
          <w:i w:val="0"/>
          <w:color w:val="0070C0"/>
          <w:sz w:val="24"/>
          <w:szCs w:val="24"/>
        </w:rPr>
      </w:pPr>
      <w:bookmarkStart w:id="48" w:name="_Toc500169337"/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>5.</w:t>
      </w:r>
      <w:r w:rsidR="00851A51">
        <w:rPr>
          <w:rFonts w:asciiTheme="minorHAnsi" w:hAnsiTheme="minorHAnsi" w:cs="Arial"/>
          <w:i w:val="0"/>
          <w:color w:val="0070C0"/>
          <w:sz w:val="24"/>
          <w:szCs w:val="24"/>
        </w:rPr>
        <w:t>5</w:t>
      </w:r>
      <w:r w:rsidRPr="00D574A8">
        <w:rPr>
          <w:rFonts w:asciiTheme="minorHAnsi" w:hAnsiTheme="minorHAnsi" w:cs="Arial"/>
          <w:i w:val="0"/>
          <w:color w:val="0070C0"/>
          <w:sz w:val="24"/>
          <w:szCs w:val="24"/>
        </w:rPr>
        <w:t xml:space="preserve">    Approvals</w:t>
      </w:r>
      <w:bookmarkEnd w:id="48"/>
    </w:p>
    <w:p w14:paraId="44AC40EE" w14:textId="77777777" w:rsidR="00D574A8" w:rsidRPr="004E7A3E" w:rsidRDefault="00D574A8" w:rsidP="00D574A8">
      <w:pPr>
        <w:pStyle w:val="template"/>
        <w:rPr>
          <w:rFonts w:asciiTheme="minorHAnsi" w:hAnsiTheme="minorHAnsi" w:cs="Arial"/>
          <w:i w:val="0"/>
        </w:rPr>
      </w:pPr>
    </w:p>
    <w:tbl>
      <w:tblPr>
        <w:tblW w:w="0" w:type="auto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2"/>
        <w:gridCol w:w="1551"/>
        <w:gridCol w:w="2127"/>
        <w:gridCol w:w="4320"/>
      </w:tblGrid>
      <w:tr w:rsidR="00D574A8" w:rsidRPr="004E7A3E" w14:paraId="44AC40F3" w14:textId="77777777" w:rsidTr="00C40493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40EF" w14:textId="77777777" w:rsidR="00D574A8" w:rsidRPr="004E7A3E" w:rsidRDefault="0011688A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Testing Phase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40F0" w14:textId="77777777" w:rsidR="00D574A8" w:rsidRPr="004E7A3E" w:rsidRDefault="00D574A8" w:rsidP="00C40493">
            <w:pPr>
              <w:spacing w:after="0" w:line="240" w:lineRule="auto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>Date</w:t>
            </w: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40F1" w14:textId="77777777" w:rsidR="00D574A8" w:rsidRPr="004E7A3E" w:rsidRDefault="0011688A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Department </w:t>
            </w:r>
            <w:r w:rsidR="00D574A8" w:rsidRPr="00CF2307"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   </w:t>
            </w: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00B0F0"/>
            <w:vAlign w:val="center"/>
            <w:hideMark/>
          </w:tcPr>
          <w:p w14:paraId="44AC40F2" w14:textId="77777777" w:rsidR="00D574A8" w:rsidRPr="004E7A3E" w:rsidRDefault="0011688A" w:rsidP="00C40493">
            <w:pPr>
              <w:spacing w:after="0" w:line="240" w:lineRule="auto"/>
              <w:jc w:val="center"/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b/>
                <w:bCs/>
                <w:color w:val="000000"/>
                <w:sz w:val="22"/>
              </w:rPr>
              <w:t xml:space="preserve">Team Member </w:t>
            </w:r>
          </w:p>
        </w:tc>
      </w:tr>
      <w:tr w:rsidR="00D574A8" w:rsidRPr="004E7A3E" w14:paraId="44AC40F8" w14:textId="77777777" w:rsidTr="00C40493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F4" w14:textId="77777777" w:rsidR="00D574A8" w:rsidRPr="004E7A3E" w:rsidRDefault="0011688A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  <w:r>
              <w:rPr>
                <w:rFonts w:asciiTheme="minorHAnsi" w:eastAsia="Times New Roman" w:hAnsiTheme="minorHAnsi" w:cs="Arial"/>
                <w:color w:val="000000"/>
                <w:sz w:val="22"/>
              </w:rPr>
              <w:t>PH</w:t>
            </w:r>
            <w:r w:rsidR="00D574A8">
              <w:rPr>
                <w:rFonts w:asciiTheme="minorHAnsi" w:eastAsia="Times New Roman" w:hAnsiTheme="minorHAnsi" w:cs="Arial"/>
                <w:color w:val="000000"/>
                <w:sz w:val="22"/>
              </w:rPr>
              <w:t>1.0</w:t>
            </w: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F5" w14:textId="77777777" w:rsidR="00D574A8" w:rsidRPr="004E7A3E" w:rsidRDefault="00D574A8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F6" w14:textId="77777777" w:rsidR="00D574A8" w:rsidRPr="004E7A3E" w:rsidRDefault="00D574A8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F7" w14:textId="77777777" w:rsidR="00D574A8" w:rsidRPr="004E7A3E" w:rsidRDefault="00D574A8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315EDE" w:rsidRPr="004E7A3E" w14:paraId="44AC40FD" w14:textId="77777777" w:rsidTr="00C40493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40F9" w14:textId="77777777" w:rsidR="00315EDE" w:rsidRDefault="00315EDE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40FA" w14:textId="77777777" w:rsidR="00315EDE" w:rsidRPr="004E7A3E" w:rsidRDefault="00315EDE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40FB" w14:textId="77777777" w:rsidR="00315EDE" w:rsidRPr="004E7A3E" w:rsidRDefault="00315EDE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</w:tcPr>
          <w:p w14:paraId="44AC40FC" w14:textId="77777777" w:rsidR="00315EDE" w:rsidRPr="004E7A3E" w:rsidRDefault="00315EDE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  <w:tr w:rsidR="00D574A8" w:rsidRPr="004E7A3E" w14:paraId="44AC4102" w14:textId="77777777" w:rsidTr="00C40493">
        <w:trPr>
          <w:tblCellSpacing w:w="15" w:type="dxa"/>
        </w:trPr>
        <w:tc>
          <w:tcPr>
            <w:tcW w:w="164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FE" w14:textId="77777777" w:rsidR="00D574A8" w:rsidRPr="004E7A3E" w:rsidRDefault="00D574A8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152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0FF" w14:textId="77777777" w:rsidR="00D574A8" w:rsidRPr="004E7A3E" w:rsidRDefault="00D574A8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2097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100" w14:textId="77777777" w:rsidR="00D574A8" w:rsidRPr="004E7A3E" w:rsidRDefault="00D574A8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  <w:tc>
          <w:tcPr>
            <w:tcW w:w="427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14:paraId="44AC4101" w14:textId="77777777" w:rsidR="00D574A8" w:rsidRPr="004E7A3E" w:rsidRDefault="00D574A8" w:rsidP="00C40493">
            <w:pPr>
              <w:spacing w:after="0" w:line="240" w:lineRule="auto"/>
              <w:rPr>
                <w:rFonts w:asciiTheme="minorHAnsi" w:eastAsia="Times New Roman" w:hAnsiTheme="minorHAnsi" w:cs="Arial"/>
                <w:color w:val="000000"/>
                <w:sz w:val="22"/>
              </w:rPr>
            </w:pPr>
          </w:p>
        </w:tc>
      </w:tr>
    </w:tbl>
    <w:p w14:paraId="44AC4103" w14:textId="77777777" w:rsidR="00856E7C" w:rsidRDefault="00856E7C" w:rsidP="00856E7C"/>
    <w:p w14:paraId="44AC4104" w14:textId="77777777" w:rsidR="00856E7C" w:rsidRDefault="00856E7C" w:rsidP="00856E7C"/>
    <w:p w14:paraId="44AC4105" w14:textId="77777777" w:rsidR="00856E7C" w:rsidRDefault="00856E7C" w:rsidP="00856E7C"/>
    <w:p w14:paraId="44AC4106" w14:textId="77777777" w:rsidR="00856E7C" w:rsidRDefault="00856E7C" w:rsidP="00856E7C"/>
    <w:p w14:paraId="44AC4114" w14:textId="77777777" w:rsidR="00E81FA0" w:rsidRPr="00D574A8" w:rsidRDefault="00CB611A" w:rsidP="00E81FA0">
      <w:pPr>
        <w:pStyle w:val="Heading1"/>
        <w:spacing w:after="240" w:line="240" w:lineRule="atLeast"/>
        <w:rPr>
          <w:rFonts w:asciiTheme="minorHAnsi" w:hAnsiTheme="minorHAnsi" w:cs="Arial"/>
          <w:color w:val="0070C0"/>
          <w:sz w:val="28"/>
        </w:rPr>
      </w:pPr>
      <w:bookmarkStart w:id="49" w:name="_Toc500169338"/>
      <w:r>
        <w:rPr>
          <w:rFonts w:asciiTheme="minorHAnsi" w:hAnsiTheme="minorHAnsi" w:cs="Arial"/>
          <w:color w:val="0070C0"/>
          <w:sz w:val="28"/>
        </w:rPr>
        <w:t>6</w:t>
      </w:r>
      <w:r w:rsidR="00E81FA0" w:rsidRPr="00D574A8">
        <w:rPr>
          <w:rFonts w:asciiTheme="minorHAnsi" w:hAnsiTheme="minorHAnsi" w:cs="Arial"/>
          <w:color w:val="0070C0"/>
          <w:sz w:val="28"/>
        </w:rPr>
        <w:t xml:space="preserve">.    </w:t>
      </w:r>
      <w:r w:rsidR="00EC5C38" w:rsidRPr="00D574A8">
        <w:rPr>
          <w:rFonts w:asciiTheme="minorHAnsi" w:hAnsiTheme="minorHAnsi" w:cs="Arial"/>
          <w:color w:val="0070C0"/>
          <w:sz w:val="28"/>
        </w:rPr>
        <w:t>D</w:t>
      </w:r>
      <w:r w:rsidR="005F5135" w:rsidRPr="00D574A8">
        <w:rPr>
          <w:rFonts w:asciiTheme="minorHAnsi" w:hAnsiTheme="minorHAnsi" w:cs="Arial"/>
          <w:color w:val="0070C0"/>
          <w:sz w:val="28"/>
        </w:rPr>
        <w:t>eployment</w:t>
      </w:r>
      <w:r w:rsidR="00B768AB" w:rsidRPr="00D574A8">
        <w:rPr>
          <w:rFonts w:asciiTheme="minorHAnsi" w:hAnsiTheme="minorHAnsi" w:cs="Arial"/>
          <w:color w:val="0070C0"/>
          <w:sz w:val="28"/>
        </w:rPr>
        <w:t xml:space="preserve"> / Implementation</w:t>
      </w:r>
      <w:r w:rsidR="00E81FA0" w:rsidRPr="00D574A8">
        <w:rPr>
          <w:rFonts w:asciiTheme="minorHAnsi" w:hAnsiTheme="minorHAnsi" w:cs="Arial"/>
          <w:color w:val="0070C0"/>
          <w:sz w:val="28"/>
        </w:rPr>
        <w:t xml:space="preserve"> Model</w:t>
      </w:r>
      <w:bookmarkEnd w:id="49"/>
      <w:r w:rsidR="00E81FA0" w:rsidRPr="00D574A8">
        <w:rPr>
          <w:rFonts w:asciiTheme="minorHAnsi" w:hAnsiTheme="minorHAnsi" w:cs="Arial"/>
          <w:color w:val="0070C0"/>
          <w:sz w:val="28"/>
        </w:rPr>
        <w:t xml:space="preserve"> </w:t>
      </w:r>
    </w:p>
    <w:sdt>
      <w:sdtPr>
        <w:rPr>
          <w:rFonts w:asciiTheme="minorHAnsi" w:hAnsiTheme="minorHAnsi" w:cs="Arial"/>
          <w:color w:val="auto"/>
          <w:sz w:val="22"/>
        </w:rPr>
        <w:id w:val="-796441272"/>
        <w:placeholder>
          <w:docPart w:val="FFBC8C3A14C44C94B028AF619EEBD5F7"/>
        </w:placeholder>
      </w:sdtPr>
      <w:sdtEndPr/>
      <w:sdtContent>
        <w:p w14:paraId="44AC4115" w14:textId="77777777" w:rsidR="00E81FA0" w:rsidRDefault="00E81FA0" w:rsidP="00E81FA0">
          <w:pPr>
            <w:tabs>
              <w:tab w:val="left" w:pos="9540"/>
            </w:tabs>
            <w:rPr>
              <w:rFonts w:asciiTheme="minorHAnsi" w:hAnsiTheme="minorHAnsi" w:cs="Arial"/>
              <w:color w:val="auto"/>
              <w:sz w:val="22"/>
            </w:rPr>
          </w:pPr>
          <w:r>
            <w:rPr>
              <w:rFonts w:asciiTheme="minorHAnsi" w:hAnsiTheme="minorHAnsi" w:cs="Arial"/>
              <w:color w:val="auto"/>
              <w:sz w:val="22"/>
            </w:rPr>
            <w:t xml:space="preserve">Provide the detail as to how to </w:t>
          </w:r>
          <w:r w:rsidR="00A9786E">
            <w:rPr>
              <w:rFonts w:asciiTheme="minorHAnsi" w:hAnsiTheme="minorHAnsi" w:cs="Arial"/>
              <w:color w:val="auto"/>
              <w:sz w:val="22"/>
            </w:rPr>
            <w:t xml:space="preserve">deploy </w:t>
          </w:r>
          <w:r>
            <w:rPr>
              <w:rFonts w:asciiTheme="minorHAnsi" w:hAnsiTheme="minorHAnsi" w:cs="Arial"/>
              <w:color w:val="auto"/>
              <w:sz w:val="22"/>
            </w:rPr>
            <w:t xml:space="preserve">the solution defined in the IDBB from both the </w:t>
          </w:r>
          <w:r w:rsidR="00B10841">
            <w:rPr>
              <w:rFonts w:asciiTheme="minorHAnsi" w:hAnsiTheme="minorHAnsi" w:cs="Arial"/>
              <w:color w:val="auto"/>
              <w:sz w:val="22"/>
            </w:rPr>
            <w:t>BAYCARE</w:t>
          </w:r>
          <w:r w:rsidR="00315EDE">
            <w:rPr>
              <w:rFonts w:asciiTheme="minorHAnsi" w:hAnsiTheme="minorHAnsi" w:cs="Arial"/>
              <w:color w:val="auto"/>
              <w:sz w:val="22"/>
            </w:rPr>
            <w:t xml:space="preserve"> and vendor perspective.</w:t>
          </w:r>
        </w:p>
      </w:sdtContent>
    </w:sdt>
    <w:bookmarkEnd w:id="19"/>
    <w:p w14:paraId="44AC4116" w14:textId="77777777" w:rsidR="00D97B4D" w:rsidRDefault="00D97B4D" w:rsidP="0018506A">
      <w:pPr>
        <w:pStyle w:val="Heading1"/>
        <w:rPr>
          <w:rFonts w:asciiTheme="minorHAnsi" w:hAnsiTheme="minorHAnsi" w:cs="Arial"/>
          <w:color w:val="0070C0"/>
          <w:sz w:val="28"/>
        </w:rPr>
      </w:pPr>
    </w:p>
    <w:p w14:paraId="44AC4117" w14:textId="26395843" w:rsidR="00D97B4D" w:rsidRDefault="008B36C4" w:rsidP="0018506A">
      <w:pPr>
        <w:pStyle w:val="Heading1"/>
        <w:rPr>
          <w:rFonts w:asciiTheme="minorHAnsi" w:hAnsiTheme="minorHAnsi" w:cs="Arial"/>
          <w:color w:val="0070C0"/>
          <w:sz w:val="28"/>
        </w:rPr>
      </w:pPr>
      <w:r>
        <w:rPr>
          <w:rFonts w:asciiTheme="minorHAnsi" w:hAnsiTheme="minorHAnsi" w:cs="Arial"/>
          <w:color w:val="0070C0"/>
          <w:sz w:val="28"/>
        </w:rPr>
        <w:t>7.  Tables</w:t>
      </w:r>
    </w:p>
    <w:p w14:paraId="00FBDA16" w14:textId="7013143C" w:rsidR="008B36C4" w:rsidRDefault="008B36C4" w:rsidP="008B36C4"/>
    <w:p w14:paraId="26FC3364" w14:textId="12AAA936" w:rsidR="008B36C4" w:rsidRDefault="008B36C4" w:rsidP="008B36C4">
      <w:r>
        <w:t>Avail_other_ins</w:t>
      </w:r>
    </w:p>
    <w:p w14:paraId="382A2CF2" w14:textId="791C8EF4" w:rsidR="008B36C4" w:rsidRDefault="008B36C4" w:rsidP="008B36C4"/>
    <w:p w14:paraId="57A51F59" w14:textId="1A72F0D3" w:rsidR="008B36C4" w:rsidRPr="008B36C4" w:rsidRDefault="008B36C4" w:rsidP="008B36C4">
      <w:r>
        <w:rPr>
          <w:noProof/>
        </w:rPr>
        <w:lastRenderedPageBreak/>
        <w:drawing>
          <wp:inline distT="0" distB="0" distL="0" distR="0" wp14:anchorId="468D959C" wp14:editId="3992E2E6">
            <wp:extent cx="11178085" cy="605790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95585" cy="606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4118" w14:textId="76E20099" w:rsidR="00D97B4D" w:rsidRDefault="00D97B4D" w:rsidP="00D97B4D"/>
    <w:p w14:paraId="573DE4B8" w14:textId="5B9101C4" w:rsidR="008B36C4" w:rsidRDefault="008B36C4" w:rsidP="00D97B4D"/>
    <w:p w14:paraId="64FDA7F3" w14:textId="1095E6E4" w:rsidR="008B36C4" w:rsidRDefault="008B36C4" w:rsidP="00D97B4D">
      <w:r>
        <w:rPr>
          <w:noProof/>
        </w:rPr>
        <w:lastRenderedPageBreak/>
        <w:drawing>
          <wp:inline distT="0" distB="0" distL="0" distR="0" wp14:anchorId="61C785AA" wp14:editId="6BEAA202">
            <wp:extent cx="10141123" cy="5495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146323" cy="549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6D526" w14:textId="59492AA2" w:rsidR="008B36C4" w:rsidRDefault="008B36C4" w:rsidP="00D97B4D"/>
    <w:p w14:paraId="66F5750C" w14:textId="0CB5B64B" w:rsidR="008B36C4" w:rsidRDefault="00A46D8C" w:rsidP="00D97B4D">
      <w:r>
        <w:t>BC_plan_codes</w:t>
      </w:r>
    </w:p>
    <w:p w14:paraId="321F1B76" w14:textId="59AB2A7C" w:rsidR="00A46D8C" w:rsidRDefault="00A46D8C" w:rsidP="00D97B4D"/>
    <w:p w14:paraId="1689B3D0" w14:textId="37795AEA" w:rsidR="00A46D8C" w:rsidRDefault="00A46D8C" w:rsidP="00D97B4D">
      <w:r>
        <w:rPr>
          <w:noProof/>
        </w:rPr>
        <w:lastRenderedPageBreak/>
        <w:drawing>
          <wp:inline distT="0" distB="0" distL="0" distR="0" wp14:anchorId="45A19BB9" wp14:editId="07B03709">
            <wp:extent cx="10932025" cy="592455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936803" cy="592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20441" w14:textId="5A59F21C" w:rsidR="008B36C4" w:rsidRDefault="00A46D8C" w:rsidP="00D97B4D">
      <w:r>
        <w:rPr>
          <w:noProof/>
        </w:rPr>
        <w:lastRenderedPageBreak/>
        <w:drawing>
          <wp:inline distT="0" distB="0" distL="0" distR="0" wp14:anchorId="27E1D504" wp14:editId="1C162D52">
            <wp:extent cx="11564746" cy="6267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577774" cy="627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A162" w14:textId="1D40A05C" w:rsidR="00A46D8C" w:rsidRDefault="00A46D8C" w:rsidP="00856E7C">
      <w:pPr>
        <w:pStyle w:val="Heading1"/>
        <w:rPr>
          <w:rFonts w:asciiTheme="minorHAnsi" w:hAnsiTheme="minorHAnsi" w:cs="Arial"/>
          <w:color w:val="0070C0"/>
          <w:sz w:val="28"/>
        </w:rPr>
      </w:pPr>
      <w:bookmarkStart w:id="50" w:name="_Toc500169339"/>
      <w:r>
        <w:rPr>
          <w:noProof/>
        </w:rPr>
        <w:lastRenderedPageBreak/>
        <w:drawing>
          <wp:inline distT="0" distB="0" distL="0" distR="0" wp14:anchorId="38CDEABE" wp14:editId="2F76C9F0">
            <wp:extent cx="12461102" cy="67532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468665" cy="67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1E84C" w14:textId="77777777" w:rsidR="006326E5" w:rsidRDefault="006326E5" w:rsidP="00856E7C">
      <w:pPr>
        <w:pStyle w:val="Heading1"/>
        <w:rPr>
          <w:rFonts w:asciiTheme="minorHAnsi" w:hAnsiTheme="minorHAnsi" w:cs="Arial"/>
          <w:color w:val="0070C0"/>
          <w:sz w:val="28"/>
        </w:rPr>
      </w:pPr>
    </w:p>
    <w:p w14:paraId="1ECADA07" w14:textId="77777777" w:rsidR="006326E5" w:rsidRDefault="006326E5" w:rsidP="00856E7C">
      <w:pPr>
        <w:pStyle w:val="Heading1"/>
        <w:rPr>
          <w:rFonts w:asciiTheme="minorHAnsi" w:hAnsiTheme="minorHAnsi" w:cs="Arial"/>
          <w:color w:val="0070C0"/>
          <w:sz w:val="28"/>
        </w:rPr>
      </w:pPr>
    </w:p>
    <w:p w14:paraId="63979168" w14:textId="77777777" w:rsidR="006326E5" w:rsidRDefault="006326E5" w:rsidP="00856E7C">
      <w:pPr>
        <w:pStyle w:val="Heading1"/>
        <w:rPr>
          <w:rFonts w:asciiTheme="minorHAnsi" w:hAnsiTheme="minorHAnsi" w:cs="Arial"/>
          <w:color w:val="0070C0"/>
          <w:sz w:val="28"/>
        </w:rPr>
      </w:pPr>
    </w:p>
    <w:p w14:paraId="16303D8E" w14:textId="77777777" w:rsidR="006326E5" w:rsidRDefault="006326E5" w:rsidP="00856E7C">
      <w:pPr>
        <w:pStyle w:val="Heading1"/>
        <w:rPr>
          <w:rFonts w:asciiTheme="minorHAnsi" w:hAnsiTheme="minorHAnsi" w:cs="Arial"/>
          <w:color w:val="0070C0"/>
          <w:sz w:val="28"/>
        </w:rPr>
      </w:pPr>
    </w:p>
    <w:p w14:paraId="6A8BBFBE" w14:textId="77777777" w:rsidR="006326E5" w:rsidRDefault="006326E5" w:rsidP="00856E7C">
      <w:pPr>
        <w:pStyle w:val="Heading1"/>
        <w:rPr>
          <w:rFonts w:asciiTheme="minorHAnsi" w:hAnsiTheme="minorHAnsi" w:cs="Arial"/>
          <w:color w:val="0070C0"/>
          <w:sz w:val="28"/>
        </w:rPr>
      </w:pPr>
    </w:p>
    <w:p w14:paraId="7B318001" w14:textId="78A11406" w:rsidR="006326E5" w:rsidRDefault="006326E5" w:rsidP="00856E7C">
      <w:pPr>
        <w:pStyle w:val="Heading1"/>
        <w:rPr>
          <w:rFonts w:asciiTheme="minorHAnsi" w:hAnsiTheme="minorHAnsi" w:cs="Arial"/>
          <w:color w:val="0070C0"/>
          <w:sz w:val="28"/>
        </w:rPr>
      </w:pPr>
      <w:r>
        <w:rPr>
          <w:rFonts w:asciiTheme="minorHAnsi" w:hAnsiTheme="minorHAnsi" w:cs="Arial"/>
          <w:color w:val="0070C0"/>
          <w:sz w:val="28"/>
        </w:rPr>
        <w:t>BC_policy_number_prefix</w:t>
      </w:r>
    </w:p>
    <w:p w14:paraId="568A133A" w14:textId="784F82B4" w:rsidR="006326E5" w:rsidRDefault="006326E5" w:rsidP="006326E5"/>
    <w:p w14:paraId="1D56207D" w14:textId="4A8C32FB" w:rsidR="006326E5" w:rsidRPr="006326E5" w:rsidRDefault="006326E5" w:rsidP="006326E5">
      <w:r>
        <w:rPr>
          <w:noProof/>
        </w:rPr>
        <w:drawing>
          <wp:inline distT="0" distB="0" distL="0" distR="0" wp14:anchorId="7F8CA61D" wp14:editId="3C0977E2">
            <wp:extent cx="10879298" cy="58959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884842" cy="58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A137" w14:textId="01261B7F" w:rsidR="006326E5" w:rsidRDefault="006326E5" w:rsidP="00856E7C">
      <w:pPr>
        <w:pStyle w:val="Heading1"/>
        <w:rPr>
          <w:rFonts w:asciiTheme="minorHAnsi" w:hAnsiTheme="minorHAnsi" w:cs="Arial"/>
          <w:color w:val="0070C0"/>
          <w:sz w:val="28"/>
        </w:rPr>
      </w:pPr>
      <w:r>
        <w:rPr>
          <w:noProof/>
        </w:rPr>
        <w:lastRenderedPageBreak/>
        <w:drawing>
          <wp:inline distT="0" distB="0" distL="0" distR="0" wp14:anchorId="2DF99720" wp14:editId="603F6085">
            <wp:extent cx="11775654" cy="6381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779481" cy="638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5BA33" w14:textId="233698D9" w:rsidR="00E04DA3" w:rsidRDefault="00E04DA3" w:rsidP="00856E7C">
      <w:pPr>
        <w:pStyle w:val="Heading1"/>
        <w:rPr>
          <w:rFonts w:asciiTheme="minorHAnsi" w:hAnsiTheme="minorHAnsi" w:cs="Arial"/>
          <w:color w:val="0070C0"/>
          <w:sz w:val="28"/>
        </w:rPr>
      </w:pPr>
      <w:r>
        <w:rPr>
          <w:noProof/>
        </w:rPr>
        <w:lastRenderedPageBreak/>
        <w:drawing>
          <wp:inline distT="0" distB="0" distL="0" distR="0" wp14:anchorId="00927243" wp14:editId="4AB9823A">
            <wp:extent cx="11441717" cy="620077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448058" cy="62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DEE9" w14:textId="3BAD7128" w:rsidR="00E04DA3" w:rsidRDefault="00B123CE" w:rsidP="00856E7C">
      <w:pPr>
        <w:pStyle w:val="Heading1"/>
        <w:rPr>
          <w:rFonts w:asciiTheme="minorHAnsi" w:hAnsiTheme="minorHAnsi" w:cs="Arial"/>
          <w:color w:val="0070C0"/>
          <w:sz w:val="28"/>
        </w:rPr>
      </w:pPr>
      <w:r>
        <w:rPr>
          <w:noProof/>
        </w:rPr>
        <w:lastRenderedPageBreak/>
        <w:drawing>
          <wp:inline distT="0" distB="0" distL="0" distR="0" wp14:anchorId="07DAF004" wp14:editId="2B0D0D87">
            <wp:extent cx="12425951" cy="67341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431198" cy="673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BDA1" w14:textId="77777777" w:rsidR="00AF672D" w:rsidRDefault="00AF672D" w:rsidP="00856E7C">
      <w:pPr>
        <w:pStyle w:val="Heading1"/>
        <w:rPr>
          <w:rFonts w:asciiTheme="minorHAnsi" w:hAnsiTheme="minorHAnsi" w:cs="Arial"/>
          <w:color w:val="0070C0"/>
          <w:sz w:val="28"/>
        </w:rPr>
      </w:pPr>
    </w:p>
    <w:p w14:paraId="0447680F" w14:textId="77777777" w:rsidR="00AF672D" w:rsidRDefault="00AF672D" w:rsidP="00856E7C">
      <w:pPr>
        <w:pStyle w:val="Heading1"/>
        <w:rPr>
          <w:rFonts w:asciiTheme="minorHAnsi" w:hAnsiTheme="minorHAnsi" w:cs="Arial"/>
          <w:color w:val="0070C0"/>
          <w:sz w:val="28"/>
        </w:rPr>
      </w:pPr>
    </w:p>
    <w:p w14:paraId="06252360" w14:textId="3A877395" w:rsidR="00AF672D" w:rsidRDefault="00AF672D" w:rsidP="00856E7C">
      <w:pPr>
        <w:pStyle w:val="Heading1"/>
        <w:rPr>
          <w:rFonts w:asciiTheme="minorHAnsi" w:hAnsiTheme="minorHAnsi" w:cs="Arial"/>
          <w:color w:val="0070C0"/>
          <w:sz w:val="28"/>
        </w:rPr>
      </w:pPr>
      <w:r>
        <w:rPr>
          <w:noProof/>
        </w:rPr>
        <w:lastRenderedPageBreak/>
        <w:drawing>
          <wp:inline distT="0" distB="0" distL="0" distR="0" wp14:anchorId="7969E41B" wp14:editId="76BF1BE6">
            <wp:extent cx="10844147" cy="58769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0850151" cy="5880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0B7AD" w14:textId="77777777" w:rsidR="00AF672D" w:rsidRDefault="00AF672D" w:rsidP="00856E7C">
      <w:pPr>
        <w:pStyle w:val="Heading1"/>
        <w:rPr>
          <w:rFonts w:asciiTheme="minorHAnsi" w:hAnsiTheme="minorHAnsi" w:cs="Arial"/>
          <w:color w:val="0070C0"/>
          <w:sz w:val="28"/>
        </w:rPr>
      </w:pPr>
    </w:p>
    <w:p w14:paraId="44AC412C" w14:textId="0BFD9603" w:rsidR="00856E7C" w:rsidRPr="00D574A8" w:rsidRDefault="00856E7C" w:rsidP="00856E7C">
      <w:pPr>
        <w:pStyle w:val="Heading1"/>
        <w:rPr>
          <w:rFonts w:asciiTheme="minorHAnsi" w:hAnsiTheme="minorHAnsi" w:cs="Arial"/>
          <w:color w:val="0070C0"/>
          <w:sz w:val="28"/>
        </w:rPr>
      </w:pPr>
      <w:r w:rsidRPr="00D97B4D">
        <w:rPr>
          <w:rFonts w:asciiTheme="minorHAnsi" w:hAnsiTheme="minorHAnsi" w:cs="Arial"/>
          <w:color w:val="0070C0"/>
          <w:sz w:val="28"/>
        </w:rPr>
        <w:t>Appendix</w:t>
      </w:r>
      <w:r>
        <w:rPr>
          <w:rFonts w:asciiTheme="minorHAnsi" w:hAnsiTheme="minorHAnsi" w:cs="Arial"/>
          <w:color w:val="0070C0"/>
          <w:sz w:val="28"/>
        </w:rPr>
        <w:t xml:space="preserve"> A</w:t>
      </w:r>
      <w:r w:rsidRPr="00D574A8">
        <w:rPr>
          <w:rFonts w:asciiTheme="minorHAnsi" w:hAnsiTheme="minorHAnsi" w:cs="Arial"/>
          <w:color w:val="0070C0"/>
          <w:sz w:val="28"/>
        </w:rPr>
        <w:t xml:space="preserve">: </w:t>
      </w:r>
      <w:r>
        <w:rPr>
          <w:rFonts w:asciiTheme="minorHAnsi" w:hAnsiTheme="minorHAnsi" w:cs="Arial"/>
          <w:color w:val="0070C0"/>
          <w:sz w:val="28"/>
        </w:rPr>
        <w:t>Risks and Concerns</w:t>
      </w:r>
      <w:bookmarkEnd w:id="50"/>
    </w:p>
    <w:tbl>
      <w:tblPr>
        <w:tblW w:w="10951" w:type="dxa"/>
        <w:tblInd w:w="93" w:type="dxa"/>
        <w:tblLook w:val="04A0" w:firstRow="1" w:lastRow="0" w:firstColumn="1" w:lastColumn="0" w:noHBand="0" w:noVBand="1"/>
      </w:tblPr>
      <w:tblGrid>
        <w:gridCol w:w="1365"/>
        <w:gridCol w:w="1798"/>
        <w:gridCol w:w="4232"/>
        <w:gridCol w:w="90"/>
        <w:gridCol w:w="1599"/>
        <w:gridCol w:w="1173"/>
        <w:gridCol w:w="236"/>
        <w:gridCol w:w="236"/>
        <w:gridCol w:w="222"/>
      </w:tblGrid>
      <w:tr w:rsidR="0018506A" w:rsidRPr="00446162" w14:paraId="44AC4134" w14:textId="77777777" w:rsidTr="00C40493">
        <w:trPr>
          <w:trHeight w:val="513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sdt>
            <w:sdtP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id w:val="-2006890482"/>
              <w:placeholder>
                <w:docPart w:val="FFBC8C3A14C44C94B028AF619EEBD5F7"/>
              </w:placeholder>
            </w:sdtPr>
            <w:sdtEndPr/>
            <w:sdtContent>
              <w:p w14:paraId="44AC412D" w14:textId="77777777" w:rsidR="0018506A" w:rsidRPr="00446162" w:rsidRDefault="0018506A" w:rsidP="00D97B4D">
                <w:pPr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</w:pPr>
                <w:r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  <w:t xml:space="preserve">Project </w:t>
                </w:r>
                <w:r w:rsidR="00315EDE"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  <w:t>Name</w:t>
                </w:r>
              </w:p>
            </w:sdtContent>
          </w:sdt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2E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59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412F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30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31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32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33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</w:tr>
      <w:tr w:rsidR="0018506A" w:rsidRPr="00446162" w14:paraId="44AC413C" w14:textId="77777777" w:rsidTr="00C40493">
        <w:trPr>
          <w:trHeight w:val="465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4135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Number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bottom"/>
          </w:tcPr>
          <w:p w14:paraId="44AC4136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 xml:space="preserve">Risk / Concern </w:t>
            </w:r>
          </w:p>
        </w:tc>
        <w:tc>
          <w:tcPr>
            <w:tcW w:w="42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4137" w14:textId="77777777" w:rsidR="0018506A" w:rsidRPr="00446162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Comment</w:t>
            </w:r>
          </w:p>
        </w:tc>
        <w:tc>
          <w:tcPr>
            <w:tcW w:w="28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38" w14:textId="77777777" w:rsidR="0018506A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Mitigation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39" w14:textId="77777777" w:rsidR="0018506A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3A" w14:textId="77777777" w:rsidR="0018506A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3B" w14:textId="77777777" w:rsidR="0018506A" w:rsidRDefault="0018506A" w:rsidP="00D97B4D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</w:tr>
      <w:tr w:rsidR="0018506A" w14:paraId="44AC4144" w14:textId="77777777" w:rsidTr="00C40493">
        <w:trPr>
          <w:trHeight w:val="495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44AC413D" w14:textId="77777777" w:rsidR="0018506A" w:rsidRDefault="0018506A" w:rsidP="00D97B4D">
            <w:pPr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lastRenderedPageBreak/>
              <w:t>RC.2013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1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14:paraId="44AC413E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43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C413F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AC4140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4AC4141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4AC4142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44AC4143" w14:textId="77777777" w:rsidR="0018506A" w:rsidRDefault="0018506A" w:rsidP="00D97B4D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</w:tr>
    </w:tbl>
    <w:p w14:paraId="44AC4145" w14:textId="77777777" w:rsidR="0018506A" w:rsidRDefault="0018506A" w:rsidP="00D97B4D"/>
    <w:p w14:paraId="44AC4146" w14:textId="77777777" w:rsidR="0018506A" w:rsidRDefault="0018506A" w:rsidP="00D97B4D"/>
    <w:p w14:paraId="44AC4147" w14:textId="77777777" w:rsidR="0018506A" w:rsidRDefault="0018506A" w:rsidP="00D97B4D"/>
    <w:p w14:paraId="44AC415A" w14:textId="77777777" w:rsidR="00265972" w:rsidRPr="00D574A8" w:rsidRDefault="0018506A" w:rsidP="00265972">
      <w:pPr>
        <w:pStyle w:val="Heading1"/>
        <w:rPr>
          <w:rFonts w:asciiTheme="minorHAnsi" w:hAnsiTheme="minorHAnsi" w:cs="Arial"/>
          <w:color w:val="0070C0"/>
          <w:sz w:val="28"/>
        </w:rPr>
      </w:pPr>
      <w:bookmarkStart w:id="51" w:name="_Toc500169340"/>
      <w:r w:rsidRPr="00D97B4D">
        <w:rPr>
          <w:rFonts w:asciiTheme="minorHAnsi" w:hAnsiTheme="minorHAnsi" w:cs="Arial"/>
          <w:color w:val="0070C0"/>
          <w:sz w:val="28"/>
        </w:rPr>
        <w:t>Appendix</w:t>
      </w:r>
      <w:r>
        <w:rPr>
          <w:rFonts w:asciiTheme="minorHAnsi" w:hAnsiTheme="minorHAnsi" w:cs="Arial"/>
          <w:color w:val="0070C0"/>
          <w:sz w:val="28"/>
        </w:rPr>
        <w:t xml:space="preserve"> B</w:t>
      </w:r>
      <w:r w:rsidR="005D666C" w:rsidRPr="00D574A8">
        <w:rPr>
          <w:rFonts w:asciiTheme="minorHAnsi" w:hAnsiTheme="minorHAnsi" w:cs="Arial"/>
          <w:color w:val="0070C0"/>
          <w:sz w:val="28"/>
        </w:rPr>
        <w:t>: Issues List</w:t>
      </w:r>
      <w:bookmarkEnd w:id="51"/>
    </w:p>
    <w:sdt>
      <w:sdtPr>
        <w:rPr>
          <w:rFonts w:asciiTheme="minorHAnsi" w:hAnsiTheme="minorHAnsi" w:cs="Arial"/>
          <w:i w:val="0"/>
        </w:rPr>
        <w:id w:val="-499354807"/>
        <w:placeholder>
          <w:docPart w:val="FFBC8C3A14C44C94B028AF619EEBD5F7"/>
        </w:placeholder>
      </w:sdtPr>
      <w:sdtEndPr/>
      <w:sdtContent>
        <w:p w14:paraId="44AC415B" w14:textId="77777777" w:rsidR="004F2D6E" w:rsidRPr="0074543B" w:rsidRDefault="005D666C" w:rsidP="004F2D6E">
          <w:pPr>
            <w:pStyle w:val="template"/>
            <w:rPr>
              <w:rFonts w:asciiTheme="minorHAnsi" w:hAnsiTheme="minorHAnsi" w:cs="Arial"/>
              <w:i w:val="0"/>
            </w:rPr>
          </w:pPr>
          <w:r w:rsidRPr="0074543B">
            <w:rPr>
              <w:rFonts w:asciiTheme="minorHAnsi" w:hAnsiTheme="minorHAnsi" w:cs="Arial"/>
              <w:i w:val="0"/>
            </w:rPr>
            <w:t>This is a dynamic list of the open issues related to the IDBB that remain to be solved, including but not limited to TBDs, pending decisions, information needed, conflict awa</w:t>
          </w:r>
          <w:r w:rsidR="00315EDE">
            <w:rPr>
              <w:rFonts w:asciiTheme="minorHAnsi" w:hAnsiTheme="minorHAnsi" w:cs="Arial"/>
              <w:i w:val="0"/>
            </w:rPr>
            <w:t>iting resolution, and the like.</w:t>
          </w:r>
        </w:p>
      </w:sdtContent>
    </w:sdt>
    <w:p w14:paraId="44AC415C" w14:textId="77777777" w:rsidR="004F2D6E" w:rsidRDefault="004F2D6E" w:rsidP="004F2D6E">
      <w:pPr>
        <w:pStyle w:val="template"/>
        <w:rPr>
          <w:rFonts w:asciiTheme="minorHAnsi" w:hAnsiTheme="minorHAnsi" w:cs="Arial"/>
        </w:rPr>
      </w:pPr>
    </w:p>
    <w:tbl>
      <w:tblPr>
        <w:tblW w:w="10951" w:type="dxa"/>
        <w:tblInd w:w="93" w:type="dxa"/>
        <w:tblLook w:val="04A0" w:firstRow="1" w:lastRow="0" w:firstColumn="1" w:lastColumn="0" w:noHBand="0" w:noVBand="1"/>
      </w:tblPr>
      <w:tblGrid>
        <w:gridCol w:w="1365"/>
        <w:gridCol w:w="1798"/>
        <w:gridCol w:w="4232"/>
        <w:gridCol w:w="90"/>
        <w:gridCol w:w="1599"/>
        <w:gridCol w:w="1173"/>
        <w:gridCol w:w="236"/>
        <w:gridCol w:w="236"/>
        <w:gridCol w:w="222"/>
      </w:tblGrid>
      <w:tr w:rsidR="00350DBA" w:rsidRPr="00446162" w14:paraId="44AC4164" w14:textId="77777777" w:rsidTr="00C40493">
        <w:trPr>
          <w:trHeight w:val="513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sdt>
            <w:sdtP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id w:val="1843968033"/>
              <w:placeholder>
                <w:docPart w:val="FFBC8C3A14C44C94B028AF619EEBD5F7"/>
              </w:placeholder>
            </w:sdtPr>
            <w:sdtEndPr/>
            <w:sdtContent>
              <w:p w14:paraId="44AC415D" w14:textId="77777777" w:rsidR="00350DBA" w:rsidRPr="00446162" w:rsidRDefault="00315EDE" w:rsidP="00C40493">
                <w:pPr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</w:pPr>
                <w:r>
                  <w:rPr>
                    <w:rFonts w:ascii="Calibri" w:eastAsia="Times New Roman" w:hAnsi="Calibri"/>
                    <w:b/>
                    <w:bCs/>
                    <w:color w:val="000000"/>
                    <w:sz w:val="22"/>
                  </w:rPr>
                  <w:t>Project Name</w:t>
                </w:r>
              </w:p>
            </w:sdtContent>
          </w:sdt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5E" w14:textId="77777777" w:rsidR="00350DBA" w:rsidRPr="00446162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592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415F" w14:textId="77777777" w:rsidR="00350DBA" w:rsidRPr="00446162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 </w:t>
            </w:r>
          </w:p>
        </w:tc>
        <w:tc>
          <w:tcPr>
            <w:tcW w:w="1173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60" w14:textId="77777777" w:rsidR="00350DBA" w:rsidRPr="00446162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61" w14:textId="77777777" w:rsidR="00350DBA" w:rsidRPr="00446162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62" w14:textId="77777777" w:rsidR="00350DBA" w:rsidRPr="00446162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63" w14:textId="77777777" w:rsidR="00350DBA" w:rsidRPr="00446162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</w:tr>
      <w:tr w:rsidR="00350DBA" w:rsidRPr="00446162" w14:paraId="44AC416C" w14:textId="77777777" w:rsidTr="00C40493">
        <w:trPr>
          <w:trHeight w:val="465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4165" w14:textId="77777777" w:rsidR="00350DBA" w:rsidRPr="00446162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 w:rsidRPr="00446162"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Number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vAlign w:val="bottom"/>
          </w:tcPr>
          <w:p w14:paraId="44AC4166" w14:textId="77777777" w:rsidR="00350DBA" w:rsidRPr="00446162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Issue</w:t>
            </w:r>
          </w:p>
        </w:tc>
        <w:tc>
          <w:tcPr>
            <w:tcW w:w="423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AC4167" w14:textId="77777777" w:rsidR="00350DBA" w:rsidRPr="00446162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Comment</w:t>
            </w:r>
          </w:p>
        </w:tc>
        <w:tc>
          <w:tcPr>
            <w:tcW w:w="28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68" w14:textId="77777777" w:rsidR="00350DBA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  <w:r>
              <w:rPr>
                <w:rFonts w:ascii="Calibri" w:eastAsia="Times New Roman" w:hAnsi="Calibri"/>
                <w:b/>
                <w:bCs/>
                <w:color w:val="000000"/>
                <w:sz w:val="22"/>
              </w:rPr>
              <w:t>Fix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69" w14:textId="77777777" w:rsidR="00350DBA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6A" w14:textId="77777777" w:rsidR="00350DBA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</w:tcPr>
          <w:p w14:paraId="44AC416B" w14:textId="77777777" w:rsidR="00350DBA" w:rsidRDefault="00350DBA" w:rsidP="00C40493">
            <w:pPr>
              <w:rPr>
                <w:rFonts w:ascii="Calibri" w:eastAsia="Times New Roman" w:hAnsi="Calibri"/>
                <w:b/>
                <w:bCs/>
                <w:color w:val="000000"/>
                <w:sz w:val="22"/>
              </w:rPr>
            </w:pPr>
          </w:p>
        </w:tc>
      </w:tr>
      <w:tr w:rsidR="00350DBA" w14:paraId="44AC4174" w14:textId="77777777" w:rsidTr="00C40493">
        <w:trPr>
          <w:trHeight w:val="495"/>
        </w:trPr>
        <w:tc>
          <w:tcPr>
            <w:tcW w:w="1365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hideMark/>
          </w:tcPr>
          <w:p w14:paraId="44AC416D" w14:textId="77777777" w:rsidR="00350DBA" w:rsidRDefault="00350DBA" w:rsidP="00C40493">
            <w:pPr>
              <w:rPr>
                <w:rFonts w:ascii="Calibri" w:eastAsia="Times New Roman" w:hAnsi="Calibri"/>
                <w:color w:val="000000"/>
                <w:sz w:val="22"/>
              </w:rPr>
            </w:pPr>
            <w:r>
              <w:rPr>
                <w:rFonts w:ascii="Calibri" w:eastAsia="Times New Roman" w:hAnsi="Calibri"/>
                <w:color w:val="000000"/>
                <w:sz w:val="22"/>
              </w:rPr>
              <w:t>I.2013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1</w:t>
            </w:r>
            <w:r w:rsidRPr="00446162">
              <w:rPr>
                <w:rFonts w:ascii="Calibri" w:eastAsia="Times New Roman" w:hAnsi="Calibri"/>
                <w:color w:val="000000"/>
                <w:sz w:val="22"/>
              </w:rPr>
              <w:t>.</w:t>
            </w:r>
            <w:r>
              <w:rPr>
                <w:rFonts w:ascii="Calibri" w:eastAsia="Times New Roman" w:hAnsi="Calibri"/>
                <w:color w:val="000000"/>
                <w:sz w:val="22"/>
              </w:rPr>
              <w:t>0</w:t>
            </w:r>
          </w:p>
        </w:tc>
        <w:tc>
          <w:tcPr>
            <w:tcW w:w="1798" w:type="dxa"/>
            <w:tcBorders>
              <w:top w:val="nil"/>
              <w:left w:val="nil"/>
              <w:bottom w:val="nil"/>
              <w:right w:val="nil"/>
            </w:tcBorders>
          </w:tcPr>
          <w:p w14:paraId="44AC416E" w14:textId="77777777" w:rsidR="00350DBA" w:rsidRDefault="00350DBA" w:rsidP="00C40493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432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4AC416F" w14:textId="77777777" w:rsidR="00350DBA" w:rsidRDefault="00350DBA" w:rsidP="00C40493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7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AC4170" w14:textId="77777777" w:rsidR="00350DBA" w:rsidRDefault="00350DBA" w:rsidP="00C40493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4AC4171" w14:textId="77777777" w:rsidR="00350DBA" w:rsidRDefault="00350DBA" w:rsidP="00C40493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</w:tcPr>
          <w:p w14:paraId="44AC4172" w14:textId="77777777" w:rsidR="00350DBA" w:rsidRDefault="00350DBA" w:rsidP="00C40493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  <w:tc>
          <w:tcPr>
            <w:tcW w:w="222" w:type="dxa"/>
            <w:tcBorders>
              <w:top w:val="nil"/>
              <w:left w:val="nil"/>
              <w:bottom w:val="nil"/>
              <w:right w:val="nil"/>
            </w:tcBorders>
          </w:tcPr>
          <w:p w14:paraId="44AC4173" w14:textId="77777777" w:rsidR="00350DBA" w:rsidRDefault="00350DBA" w:rsidP="00C40493">
            <w:pPr>
              <w:rPr>
                <w:rFonts w:ascii="Calibri" w:eastAsia="Times New Roman" w:hAnsi="Calibri"/>
                <w:color w:val="auto"/>
                <w:sz w:val="22"/>
              </w:rPr>
            </w:pPr>
          </w:p>
        </w:tc>
      </w:tr>
    </w:tbl>
    <w:p w14:paraId="44AC4175" w14:textId="77777777" w:rsidR="00350DBA" w:rsidRDefault="00350DBA" w:rsidP="00350DBA"/>
    <w:p w14:paraId="44AC4176" w14:textId="77777777" w:rsidR="00350DBA" w:rsidRDefault="00350DBA" w:rsidP="004F2D6E">
      <w:pPr>
        <w:pStyle w:val="template"/>
        <w:rPr>
          <w:rFonts w:asciiTheme="minorHAnsi" w:hAnsiTheme="minorHAnsi" w:cs="Arial"/>
          <w:i w:val="0"/>
        </w:rPr>
      </w:pPr>
    </w:p>
    <w:p w14:paraId="44AC4183" w14:textId="77777777" w:rsidR="00872877" w:rsidRPr="00A218FB" w:rsidRDefault="00872877" w:rsidP="00872877">
      <w:pPr>
        <w:pStyle w:val="ListParagraph"/>
        <w:numPr>
          <w:ilvl w:val="0"/>
          <w:numId w:val="5"/>
        </w:numPr>
        <w:rPr>
          <w:rFonts w:ascii="Arial" w:hAnsi="Arial" w:cs="Arial"/>
          <w:sz w:val="22"/>
          <w:szCs w:val="22"/>
        </w:rPr>
      </w:pPr>
      <w:r w:rsidRPr="00A218FB">
        <w:rPr>
          <w:rFonts w:ascii="Arial" w:hAnsi="Arial" w:cs="Arial"/>
          <w:sz w:val="22"/>
          <w:szCs w:val="22"/>
        </w:rPr>
        <w:t>End of document</w:t>
      </w:r>
    </w:p>
    <w:p w14:paraId="44AC4184" w14:textId="77777777" w:rsidR="00872877" w:rsidRDefault="00872877" w:rsidP="007177BF">
      <w:pPr>
        <w:rPr>
          <w:rFonts w:asciiTheme="minorHAnsi" w:hAnsiTheme="minorHAnsi" w:cs="Arial"/>
        </w:rPr>
      </w:pPr>
    </w:p>
    <w:p w14:paraId="44AC4185" w14:textId="77777777" w:rsidR="00E97B31" w:rsidRPr="004E7A3E" w:rsidRDefault="00E97B31" w:rsidP="007177BF">
      <w:pPr>
        <w:rPr>
          <w:rFonts w:asciiTheme="minorHAnsi" w:hAnsiTheme="minorHAnsi" w:cs="Arial"/>
        </w:rPr>
      </w:pPr>
    </w:p>
    <w:sectPr w:rsidR="00E97B31" w:rsidRPr="004E7A3E" w:rsidSect="0028564E">
      <w:headerReference w:type="default" r:id="rId23"/>
      <w:footerReference w:type="default" r:id="rId24"/>
      <w:pgSz w:w="12240" w:h="15840"/>
      <w:pgMar w:top="720" w:right="720" w:bottom="720" w:left="720" w:header="36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4AC418A" w14:textId="77777777" w:rsidR="00FA27FE" w:rsidRDefault="00FA27FE" w:rsidP="007C4E0F">
      <w:pPr>
        <w:spacing w:after="0" w:line="240" w:lineRule="auto"/>
      </w:pPr>
      <w:r>
        <w:separator/>
      </w:r>
    </w:p>
  </w:endnote>
  <w:endnote w:type="continuationSeparator" w:id="0">
    <w:p w14:paraId="44AC418B" w14:textId="77777777" w:rsidR="00FA27FE" w:rsidRDefault="00FA27FE" w:rsidP="007C4E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1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AC418F" w14:textId="77777777" w:rsidR="00FA27FE" w:rsidRDefault="00FA27FE">
    <w:pPr>
      <w:pStyle w:val="Footer"/>
    </w:pPr>
  </w:p>
  <w:p w14:paraId="44AC4190" w14:textId="77777777" w:rsidR="00FA27FE" w:rsidRDefault="00FA27F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4AC4197" wp14:editId="44AC4198">
              <wp:simplePos x="0" y="0"/>
              <wp:positionH relativeFrom="column">
                <wp:posOffset>4371975</wp:posOffset>
              </wp:positionH>
              <wp:positionV relativeFrom="paragraph">
                <wp:posOffset>227965</wp:posOffset>
              </wp:positionV>
              <wp:extent cx="2705100" cy="209550"/>
              <wp:effectExtent l="0" t="0" r="0" b="635"/>
              <wp:wrapNone/>
              <wp:docPr id="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AC419F" w14:textId="1108E3F8" w:rsidR="00FA27FE" w:rsidRPr="00E32F93" w:rsidRDefault="00FA27FE" w:rsidP="00B74FC2">
                          <w:pPr>
                            <w:jc w:val="right"/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t xml:space="preserve">Page </w:t>
                          </w:r>
                          <w:r w:rsidRPr="00B74FC2"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fldChar w:fldCharType="begin"/>
                          </w:r>
                          <w:r w:rsidRPr="00B74FC2"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instrText xml:space="preserve"> PAGE   \* MERGEFORMAT </w:instrText>
                          </w:r>
                          <w:r w:rsidRPr="00B74FC2"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fldChar w:fldCharType="separate"/>
                          </w:r>
                          <w:r w:rsidR="002B5A2E">
                            <w:rPr>
                              <w:rFonts w:cs="Arial"/>
                              <w:noProof/>
                              <w:color w:val="595959" w:themeColor="text1" w:themeTint="A6"/>
                              <w:sz w:val="14"/>
                              <w:szCs w:val="14"/>
                            </w:rPr>
                            <w:t>4</w:t>
                          </w:r>
                          <w:r w:rsidRPr="00B74FC2"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AC4197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8" type="#_x0000_t202" style="position:absolute;margin-left:344.25pt;margin-top:17.95pt;width:213pt;height:16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" filled="f" stroked="f">
              <v:textbox>
                <w:txbxContent>
                  <w:p w14:paraId="44AC419F" w14:textId="1108E3F8" w:rsidR="00FA27FE" w:rsidRPr="00E32F93" w:rsidRDefault="00FA27FE" w:rsidP="00B74FC2">
                    <w:pPr>
                      <w:jc w:val="right"/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</w:pPr>
                    <w:r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t xml:space="preserve">Page </w:t>
                    </w:r>
                    <w:r w:rsidRPr="00B74FC2"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fldChar w:fldCharType="begin"/>
                    </w:r>
                    <w:r w:rsidRPr="00B74FC2"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instrText xml:space="preserve"> PAGE   \* MERGEFORMAT </w:instrText>
                    </w:r>
                    <w:r w:rsidRPr="00B74FC2"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fldChar w:fldCharType="separate"/>
                    </w:r>
                    <w:r w:rsidR="002B5A2E">
                      <w:rPr>
                        <w:rFonts w:cs="Arial"/>
                        <w:noProof/>
                        <w:color w:val="595959" w:themeColor="text1" w:themeTint="A6"/>
                        <w:sz w:val="14"/>
                        <w:szCs w:val="14"/>
                      </w:rPr>
                      <w:t>4</w:t>
                    </w:r>
                    <w:r w:rsidRPr="00B74FC2"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4AC4199" wp14:editId="44AC419A">
              <wp:simplePos x="0" y="0"/>
              <wp:positionH relativeFrom="column">
                <wp:posOffset>-228600</wp:posOffset>
              </wp:positionH>
              <wp:positionV relativeFrom="paragraph">
                <wp:posOffset>218440</wp:posOffset>
              </wp:positionV>
              <wp:extent cx="2705100" cy="209550"/>
              <wp:effectExtent l="0" t="0" r="0" b="635"/>
              <wp:wrapNone/>
              <wp:docPr id="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05100" cy="2095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AC41A0" w14:textId="77777777" w:rsidR="00FA27FE" w:rsidRPr="00E32F93" w:rsidRDefault="00FA27FE">
                          <w:pPr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="Arial"/>
                              <w:color w:val="595959" w:themeColor="text1" w:themeTint="A6"/>
                              <w:sz w:val="14"/>
                              <w:szCs w:val="14"/>
                            </w:rPr>
                            <w:t>BayCare Health System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4AC4199" id="Text Box 2" o:spid="_x0000_s1029" type="#_x0000_t202" style="position:absolute;margin-left:-18pt;margin-top:17.2pt;width:213pt;height:16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" filled="f" stroked="f">
              <v:textbox>
                <w:txbxContent>
                  <w:p w14:paraId="44AC41A0" w14:textId="77777777" w:rsidR="00FA27FE" w:rsidRPr="00E32F93" w:rsidRDefault="00FA27FE">
                    <w:pPr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</w:pPr>
                    <w:r>
                      <w:rPr>
                        <w:rFonts w:cs="Arial"/>
                        <w:color w:val="595959" w:themeColor="text1" w:themeTint="A6"/>
                        <w:sz w:val="14"/>
                        <w:szCs w:val="14"/>
                      </w:rPr>
                      <w:t>BayCare Health System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44AC419B" wp14:editId="44AC419C">
              <wp:simplePos x="0" y="0"/>
              <wp:positionH relativeFrom="column">
                <wp:posOffset>-228600</wp:posOffset>
              </wp:positionH>
              <wp:positionV relativeFrom="paragraph">
                <wp:posOffset>18415</wp:posOffset>
              </wp:positionV>
              <wp:extent cx="7324725" cy="209550"/>
              <wp:effectExtent l="0" t="0" r="0" b="3810"/>
              <wp:wrapNone/>
              <wp:docPr id="1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324725" cy="20955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94476D6" id="Rectangle 1" o:spid="_x0000_s1026" style="position:absolute;margin-left:-18pt;margin-top:1.45pt;width:576.75pt;height:16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" fillcolor="#0070c0" stroked="f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4AC4188" w14:textId="77777777" w:rsidR="00FA27FE" w:rsidRDefault="00FA27FE" w:rsidP="007C4E0F">
      <w:pPr>
        <w:spacing w:after="0" w:line="240" w:lineRule="auto"/>
      </w:pPr>
      <w:r>
        <w:separator/>
      </w:r>
    </w:p>
  </w:footnote>
  <w:footnote w:type="continuationSeparator" w:id="0">
    <w:p w14:paraId="44AC4189" w14:textId="77777777" w:rsidR="00FA27FE" w:rsidRDefault="00FA27FE" w:rsidP="007C4E0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AC418C" w14:textId="77777777" w:rsidR="00FA27FE" w:rsidRDefault="00FA27FE" w:rsidP="00B10841">
    <w:pPr>
      <w:pStyle w:val="Header"/>
      <w:ind w:left="-360" w:right="-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4AC4191" wp14:editId="44AC4192">
              <wp:simplePos x="0" y="0"/>
              <wp:positionH relativeFrom="column">
                <wp:posOffset>3638550</wp:posOffset>
              </wp:positionH>
              <wp:positionV relativeFrom="paragraph">
                <wp:posOffset>890905</wp:posOffset>
              </wp:positionV>
              <wp:extent cx="3324225" cy="271145"/>
              <wp:effectExtent l="0" t="0" r="0" b="0"/>
              <wp:wrapNone/>
              <wp:docPr id="8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4225" cy="271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AC419D" w14:textId="77777777" w:rsidR="00FA27FE" w:rsidRPr="00AB08CB" w:rsidRDefault="00FA27FE" w:rsidP="001A2714">
                          <w:pPr>
                            <w:jc w:val="right"/>
                            <w:rPr>
                              <w:rFonts w:cs="Arial"/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AC419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left:0;text-align:left;margin-left:286.5pt;margin-top:70.15pt;width:261.75pt;height:2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" filled="f" stroked="f">
              <v:textbox>
                <w:txbxContent>
                  <w:p w14:paraId="44AC419D" w14:textId="77777777" w:rsidR="00FA27FE" w:rsidRPr="00AB08CB" w:rsidRDefault="00FA27FE" w:rsidP="001A2714">
                    <w:pPr>
                      <w:jc w:val="right"/>
                      <w:rPr>
                        <w:rFonts w:cs="Arial"/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44AC4193" wp14:editId="44AC4194">
              <wp:simplePos x="0" y="0"/>
              <wp:positionH relativeFrom="column">
                <wp:posOffset>-123825</wp:posOffset>
              </wp:positionH>
              <wp:positionV relativeFrom="paragraph">
                <wp:posOffset>890905</wp:posOffset>
              </wp:positionV>
              <wp:extent cx="3324225" cy="271145"/>
              <wp:effectExtent l="0" t="0" r="0" b="0"/>
              <wp:wrapNone/>
              <wp:docPr id="6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324225" cy="2711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AC419E" w14:textId="77777777" w:rsidR="00FA27FE" w:rsidRPr="001A2714" w:rsidRDefault="00FA27FE" w:rsidP="00562FDF">
                          <w:pPr>
                            <w:rPr>
                              <w:rFonts w:cs="Arial"/>
                            </w:rPr>
                          </w:pPr>
                          <w:r>
                            <w:rPr>
                              <w:rFonts w:cs="Arial"/>
                              <w:color w:val="FFFFFF" w:themeColor="background1"/>
                              <w:szCs w:val="20"/>
                            </w:rPr>
                            <w:t>Enterprise Architecture and Integration Services ssSServServicesldepartment name&gt;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4AC4193" id="Text Box 5" o:spid="_x0000_s1027" type="#_x0000_t202" style="position:absolute;left:0;text-align:left;margin-left:-9.75pt;margin-top:70.15pt;width:261.75pt;height:21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" filled="f" stroked="f">
              <v:textbox>
                <w:txbxContent>
                  <w:p w14:paraId="44AC419E" w14:textId="77777777" w:rsidR="00FA27FE" w:rsidRPr="001A2714" w:rsidRDefault="00FA27FE" w:rsidP="00562FDF">
                    <w:pPr>
                      <w:rPr>
                        <w:rFonts w:cs="Arial"/>
                      </w:rPr>
                    </w:pPr>
                    <w:r>
                      <w:rPr>
                        <w:rFonts w:cs="Arial"/>
                        <w:color w:val="FFFFFF" w:themeColor="background1"/>
                        <w:szCs w:val="20"/>
                      </w:rPr>
                      <w:t>Enterprise Architecture and Integration Services ssSServServicesldepartment name&gt;</w:t>
                    </w:r>
                  </w:p>
                </w:txbxContent>
              </v:textbox>
            </v:shape>
          </w:pict>
        </mc:Fallback>
      </mc:AlternateContent>
    </w:r>
    <w:r>
      <w:t xml:space="preserve">                                                                                                                                                              </w:t>
    </w:r>
    <w:r>
      <w:rPr>
        <w:noProof/>
      </w:rPr>
      <w:drawing>
        <wp:inline distT="0" distB="0" distL="0" distR="0" wp14:anchorId="44AC4195" wp14:editId="44AC4196">
          <wp:extent cx="1714500" cy="790575"/>
          <wp:effectExtent l="0" t="0" r="0" b="9525"/>
          <wp:docPr id="7" name="Picture 7" descr="BayCare-pms-whi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yCare-pms-whi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14500" cy="790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44AC418D" w14:textId="77777777" w:rsidR="00FA27FE" w:rsidRDefault="00FA27FE" w:rsidP="00D91BE0">
    <w:pPr>
      <w:pStyle w:val="Header"/>
      <w:ind w:left="-360" w:right="-360"/>
    </w:pPr>
    <w:r>
      <w:t xml:space="preserve">     </w:t>
    </w:r>
  </w:p>
  <w:p w14:paraId="44AC418E" w14:textId="77777777" w:rsidR="00FA27FE" w:rsidRDefault="00FA27F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D36D0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0194D47"/>
    <w:multiLevelType w:val="multilevel"/>
    <w:tmpl w:val="C5E8C6E6"/>
    <w:lvl w:ilvl="0">
      <w:start w:val="1"/>
      <w:numFmt w:val="decimal"/>
      <w:lvlText w:val="2a%1"/>
      <w:lvlJc w:val="left"/>
      <w:pPr>
        <w:ind w:left="360" w:hanging="360"/>
      </w:pPr>
      <w:rPr>
        <w:rFonts w:hint="default"/>
      </w:rPr>
    </w:lvl>
    <w:lvl w:ilvl="1">
      <w:start w:val="1"/>
      <w:numFmt w:val="lowerRoman"/>
      <w:lvlText w:val="2a%1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3E15356"/>
    <w:multiLevelType w:val="hybridMultilevel"/>
    <w:tmpl w:val="94949FD8"/>
    <w:lvl w:ilvl="0" w:tplc="04090003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" w15:restartNumberingAfterBreak="0">
    <w:nsid w:val="17F6661F"/>
    <w:multiLevelType w:val="hybridMultilevel"/>
    <w:tmpl w:val="1B2CB6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0F4AD0"/>
    <w:multiLevelType w:val="hybridMultilevel"/>
    <w:tmpl w:val="9622416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A62A25"/>
    <w:multiLevelType w:val="hybridMultilevel"/>
    <w:tmpl w:val="06367E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C5C39"/>
    <w:multiLevelType w:val="hybridMultilevel"/>
    <w:tmpl w:val="F6D27754"/>
    <w:lvl w:ilvl="0" w:tplc="14CE9F20">
      <w:start w:val="1"/>
      <w:numFmt w:val="decimal"/>
      <w:lvlText w:val="%1)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05" w:hanging="360"/>
      </w:pPr>
    </w:lvl>
    <w:lvl w:ilvl="2" w:tplc="0409001B" w:tentative="1">
      <w:start w:val="1"/>
      <w:numFmt w:val="lowerRoman"/>
      <w:lvlText w:val="%3."/>
      <w:lvlJc w:val="right"/>
      <w:pPr>
        <w:ind w:left="2025" w:hanging="180"/>
      </w:pPr>
    </w:lvl>
    <w:lvl w:ilvl="3" w:tplc="0409000F" w:tentative="1">
      <w:start w:val="1"/>
      <w:numFmt w:val="decimal"/>
      <w:lvlText w:val="%4."/>
      <w:lvlJc w:val="left"/>
      <w:pPr>
        <w:ind w:left="2745" w:hanging="360"/>
      </w:pPr>
    </w:lvl>
    <w:lvl w:ilvl="4" w:tplc="04090019" w:tentative="1">
      <w:start w:val="1"/>
      <w:numFmt w:val="lowerLetter"/>
      <w:lvlText w:val="%5."/>
      <w:lvlJc w:val="left"/>
      <w:pPr>
        <w:ind w:left="3465" w:hanging="360"/>
      </w:pPr>
    </w:lvl>
    <w:lvl w:ilvl="5" w:tplc="0409001B" w:tentative="1">
      <w:start w:val="1"/>
      <w:numFmt w:val="lowerRoman"/>
      <w:lvlText w:val="%6."/>
      <w:lvlJc w:val="right"/>
      <w:pPr>
        <w:ind w:left="4185" w:hanging="180"/>
      </w:pPr>
    </w:lvl>
    <w:lvl w:ilvl="6" w:tplc="0409000F" w:tentative="1">
      <w:start w:val="1"/>
      <w:numFmt w:val="decimal"/>
      <w:lvlText w:val="%7."/>
      <w:lvlJc w:val="left"/>
      <w:pPr>
        <w:ind w:left="4905" w:hanging="360"/>
      </w:pPr>
    </w:lvl>
    <w:lvl w:ilvl="7" w:tplc="04090019" w:tentative="1">
      <w:start w:val="1"/>
      <w:numFmt w:val="lowerLetter"/>
      <w:lvlText w:val="%8."/>
      <w:lvlJc w:val="left"/>
      <w:pPr>
        <w:ind w:left="5625" w:hanging="360"/>
      </w:pPr>
    </w:lvl>
    <w:lvl w:ilvl="8" w:tplc="040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7" w15:restartNumberingAfterBreak="0">
    <w:nsid w:val="1E86426C"/>
    <w:multiLevelType w:val="hybridMultilevel"/>
    <w:tmpl w:val="A73AF97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853F74"/>
    <w:multiLevelType w:val="hybridMultilevel"/>
    <w:tmpl w:val="EE803D94"/>
    <w:lvl w:ilvl="0" w:tplc="04090009">
      <w:start w:val="1"/>
      <w:numFmt w:val="bullet"/>
      <w:lvlText w:val=""/>
      <w:lvlJc w:val="left"/>
      <w:pPr>
        <w:ind w:left="46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90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7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440" w:hanging="360"/>
      </w:pPr>
      <w:rPr>
        <w:rFonts w:ascii="Wingdings" w:hAnsi="Wingdings" w:hint="default"/>
      </w:rPr>
    </w:lvl>
  </w:abstractNum>
  <w:abstractNum w:abstractNumId="9" w15:restartNumberingAfterBreak="0">
    <w:nsid w:val="258763B7"/>
    <w:multiLevelType w:val="hybridMultilevel"/>
    <w:tmpl w:val="2918E0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59176EA"/>
    <w:multiLevelType w:val="hybridMultilevel"/>
    <w:tmpl w:val="66E8381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18386D"/>
    <w:multiLevelType w:val="hybridMultilevel"/>
    <w:tmpl w:val="CD1C29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5530116"/>
    <w:multiLevelType w:val="hybridMultilevel"/>
    <w:tmpl w:val="B2DC419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1D4D9B"/>
    <w:multiLevelType w:val="hybridMultilevel"/>
    <w:tmpl w:val="25466A4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D4F5293"/>
    <w:multiLevelType w:val="hybridMultilevel"/>
    <w:tmpl w:val="CE201DC2"/>
    <w:lvl w:ilvl="0" w:tplc="ADAE85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466B6B"/>
    <w:multiLevelType w:val="hybridMultilevel"/>
    <w:tmpl w:val="5082059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42503416"/>
    <w:multiLevelType w:val="hybridMultilevel"/>
    <w:tmpl w:val="B8449D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6B36C1"/>
    <w:multiLevelType w:val="hybridMultilevel"/>
    <w:tmpl w:val="57B4F4B8"/>
    <w:lvl w:ilvl="0" w:tplc="0409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4E84050"/>
    <w:multiLevelType w:val="hybridMultilevel"/>
    <w:tmpl w:val="D2827800"/>
    <w:lvl w:ilvl="0" w:tplc="EAEAB1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00E7987"/>
    <w:multiLevelType w:val="hybridMultilevel"/>
    <w:tmpl w:val="0268A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B469F1"/>
    <w:multiLevelType w:val="hybridMultilevel"/>
    <w:tmpl w:val="18F6E8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6B1DD4"/>
    <w:multiLevelType w:val="hybridMultilevel"/>
    <w:tmpl w:val="2CCC10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825A4B"/>
    <w:multiLevelType w:val="hybridMultilevel"/>
    <w:tmpl w:val="635E8976"/>
    <w:lvl w:ilvl="0" w:tplc="869222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35623FA"/>
    <w:multiLevelType w:val="hybridMultilevel"/>
    <w:tmpl w:val="F3E89A7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F16D7B"/>
    <w:multiLevelType w:val="singleLevel"/>
    <w:tmpl w:val="DA2EA92C"/>
    <w:lvl w:ilvl="0">
      <w:start w:val="1"/>
      <w:numFmt w:val="decimal"/>
      <w:pStyle w:val="Preface5"/>
      <w:lvlText w:val="#%1"/>
      <w:lvlJc w:val="left"/>
      <w:pPr>
        <w:tabs>
          <w:tab w:val="num" w:pos="720"/>
        </w:tabs>
        <w:ind w:left="720" w:hanging="720"/>
      </w:pPr>
    </w:lvl>
  </w:abstractNum>
  <w:abstractNum w:abstractNumId="25" w15:restartNumberingAfterBreak="0">
    <w:nsid w:val="780A5819"/>
    <w:multiLevelType w:val="hybridMultilevel"/>
    <w:tmpl w:val="EE20FD7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0"/>
  </w:num>
  <w:num w:numId="4">
    <w:abstractNumId w:val="12"/>
  </w:num>
  <w:num w:numId="5">
    <w:abstractNumId w:val="8"/>
  </w:num>
  <w:num w:numId="6">
    <w:abstractNumId w:val="3"/>
  </w:num>
  <w:num w:numId="7">
    <w:abstractNumId w:val="2"/>
  </w:num>
  <w:num w:numId="8">
    <w:abstractNumId w:val="20"/>
  </w:num>
  <w:num w:numId="9">
    <w:abstractNumId w:val="16"/>
  </w:num>
  <w:num w:numId="10">
    <w:abstractNumId w:val="24"/>
  </w:num>
  <w:num w:numId="11">
    <w:abstractNumId w:val="1"/>
  </w:num>
  <w:num w:numId="12">
    <w:abstractNumId w:val="25"/>
  </w:num>
  <w:num w:numId="13">
    <w:abstractNumId w:val="17"/>
  </w:num>
  <w:num w:numId="14">
    <w:abstractNumId w:val="21"/>
  </w:num>
  <w:num w:numId="15">
    <w:abstractNumId w:val="6"/>
  </w:num>
  <w:num w:numId="16">
    <w:abstractNumId w:val="13"/>
  </w:num>
  <w:num w:numId="17">
    <w:abstractNumId w:val="4"/>
  </w:num>
  <w:num w:numId="18">
    <w:abstractNumId w:val="5"/>
  </w:num>
  <w:num w:numId="19">
    <w:abstractNumId w:val="23"/>
  </w:num>
  <w:num w:numId="20">
    <w:abstractNumId w:val="7"/>
  </w:num>
  <w:num w:numId="21">
    <w:abstractNumId w:val="18"/>
  </w:num>
  <w:num w:numId="22">
    <w:abstractNumId w:val="22"/>
  </w:num>
  <w:num w:numId="23">
    <w:abstractNumId w:val="15"/>
  </w:num>
  <w:num w:numId="24">
    <w:abstractNumId w:val="9"/>
  </w:num>
  <w:num w:numId="25">
    <w:abstractNumId w:val="10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2ABA"/>
    <w:rsid w:val="00002397"/>
    <w:rsid w:val="0000331A"/>
    <w:rsid w:val="00004282"/>
    <w:rsid w:val="00004732"/>
    <w:rsid w:val="000079D2"/>
    <w:rsid w:val="000109E5"/>
    <w:rsid w:val="00014DBF"/>
    <w:rsid w:val="000163F4"/>
    <w:rsid w:val="00016507"/>
    <w:rsid w:val="000217D8"/>
    <w:rsid w:val="00023CF1"/>
    <w:rsid w:val="00025139"/>
    <w:rsid w:val="00025FD5"/>
    <w:rsid w:val="00031614"/>
    <w:rsid w:val="000320E3"/>
    <w:rsid w:val="0003224A"/>
    <w:rsid w:val="00033310"/>
    <w:rsid w:val="000333AD"/>
    <w:rsid w:val="00033648"/>
    <w:rsid w:val="00034BCB"/>
    <w:rsid w:val="0004272D"/>
    <w:rsid w:val="00044A55"/>
    <w:rsid w:val="00047257"/>
    <w:rsid w:val="00050DB2"/>
    <w:rsid w:val="0005344D"/>
    <w:rsid w:val="00053699"/>
    <w:rsid w:val="00053CCA"/>
    <w:rsid w:val="00053D5A"/>
    <w:rsid w:val="00056472"/>
    <w:rsid w:val="00063BF2"/>
    <w:rsid w:val="0006629A"/>
    <w:rsid w:val="00067A18"/>
    <w:rsid w:val="00070F74"/>
    <w:rsid w:val="000720B7"/>
    <w:rsid w:val="00073CB8"/>
    <w:rsid w:val="00076052"/>
    <w:rsid w:val="00076921"/>
    <w:rsid w:val="0007772F"/>
    <w:rsid w:val="000823FC"/>
    <w:rsid w:val="0008262B"/>
    <w:rsid w:val="00082763"/>
    <w:rsid w:val="00082C02"/>
    <w:rsid w:val="00084AD9"/>
    <w:rsid w:val="00086303"/>
    <w:rsid w:val="00090C63"/>
    <w:rsid w:val="000934D6"/>
    <w:rsid w:val="00093690"/>
    <w:rsid w:val="00094990"/>
    <w:rsid w:val="00095A9A"/>
    <w:rsid w:val="00096AA4"/>
    <w:rsid w:val="00097CDE"/>
    <w:rsid w:val="000A01A4"/>
    <w:rsid w:val="000A217D"/>
    <w:rsid w:val="000A5B72"/>
    <w:rsid w:val="000B02B7"/>
    <w:rsid w:val="000B09B9"/>
    <w:rsid w:val="000B1915"/>
    <w:rsid w:val="000B3B29"/>
    <w:rsid w:val="000B3B43"/>
    <w:rsid w:val="000B4466"/>
    <w:rsid w:val="000C15D8"/>
    <w:rsid w:val="000C2217"/>
    <w:rsid w:val="000C414F"/>
    <w:rsid w:val="000D0C24"/>
    <w:rsid w:val="000D1164"/>
    <w:rsid w:val="000D1D0E"/>
    <w:rsid w:val="000D2466"/>
    <w:rsid w:val="000D3BE4"/>
    <w:rsid w:val="000D4829"/>
    <w:rsid w:val="000D61C3"/>
    <w:rsid w:val="000D6CA2"/>
    <w:rsid w:val="000E0124"/>
    <w:rsid w:val="000E111C"/>
    <w:rsid w:val="000E307A"/>
    <w:rsid w:val="000E4DC2"/>
    <w:rsid w:val="000E556F"/>
    <w:rsid w:val="000E5BF0"/>
    <w:rsid w:val="000E5C71"/>
    <w:rsid w:val="000E73CD"/>
    <w:rsid w:val="000E757B"/>
    <w:rsid w:val="000F1E63"/>
    <w:rsid w:val="000F21B5"/>
    <w:rsid w:val="000F341B"/>
    <w:rsid w:val="000F40E7"/>
    <w:rsid w:val="000F4293"/>
    <w:rsid w:val="000F5E11"/>
    <w:rsid w:val="00103CBC"/>
    <w:rsid w:val="0010444F"/>
    <w:rsid w:val="001057F4"/>
    <w:rsid w:val="00115EF1"/>
    <w:rsid w:val="0011688A"/>
    <w:rsid w:val="00116C57"/>
    <w:rsid w:val="001216B8"/>
    <w:rsid w:val="00121A44"/>
    <w:rsid w:val="001234AB"/>
    <w:rsid w:val="00133CE3"/>
    <w:rsid w:val="00141003"/>
    <w:rsid w:val="00141153"/>
    <w:rsid w:val="001415BC"/>
    <w:rsid w:val="001424E5"/>
    <w:rsid w:val="001434B4"/>
    <w:rsid w:val="00143819"/>
    <w:rsid w:val="00144E6B"/>
    <w:rsid w:val="001501A3"/>
    <w:rsid w:val="00155F9E"/>
    <w:rsid w:val="001571B3"/>
    <w:rsid w:val="00163665"/>
    <w:rsid w:val="00164676"/>
    <w:rsid w:val="00164F02"/>
    <w:rsid w:val="00167EF6"/>
    <w:rsid w:val="0017009C"/>
    <w:rsid w:val="001710E3"/>
    <w:rsid w:val="0017165A"/>
    <w:rsid w:val="00172896"/>
    <w:rsid w:val="00172E31"/>
    <w:rsid w:val="00174F05"/>
    <w:rsid w:val="00176928"/>
    <w:rsid w:val="00177EA5"/>
    <w:rsid w:val="0018131B"/>
    <w:rsid w:val="00183DE4"/>
    <w:rsid w:val="00183E49"/>
    <w:rsid w:val="0018506A"/>
    <w:rsid w:val="001862E9"/>
    <w:rsid w:val="00187FEC"/>
    <w:rsid w:val="001906E3"/>
    <w:rsid w:val="00190B70"/>
    <w:rsid w:val="00191D1B"/>
    <w:rsid w:val="001953C1"/>
    <w:rsid w:val="0019635D"/>
    <w:rsid w:val="00196DFE"/>
    <w:rsid w:val="001971B2"/>
    <w:rsid w:val="001A0E58"/>
    <w:rsid w:val="001A17CB"/>
    <w:rsid w:val="001A1D88"/>
    <w:rsid w:val="001A2714"/>
    <w:rsid w:val="001A2CE7"/>
    <w:rsid w:val="001A3C95"/>
    <w:rsid w:val="001A425F"/>
    <w:rsid w:val="001A5E87"/>
    <w:rsid w:val="001A61A4"/>
    <w:rsid w:val="001C20E7"/>
    <w:rsid w:val="001C2B9F"/>
    <w:rsid w:val="001C5E94"/>
    <w:rsid w:val="001C739F"/>
    <w:rsid w:val="001D114A"/>
    <w:rsid w:val="001D3313"/>
    <w:rsid w:val="001D6401"/>
    <w:rsid w:val="001E14D8"/>
    <w:rsid w:val="001E222A"/>
    <w:rsid w:val="001E25F6"/>
    <w:rsid w:val="001E2FAE"/>
    <w:rsid w:val="001E6F9B"/>
    <w:rsid w:val="001F13E2"/>
    <w:rsid w:val="001F4D5F"/>
    <w:rsid w:val="001F565E"/>
    <w:rsid w:val="001F6495"/>
    <w:rsid w:val="001F6B68"/>
    <w:rsid w:val="00201143"/>
    <w:rsid w:val="00202724"/>
    <w:rsid w:val="00202DFF"/>
    <w:rsid w:val="002066FA"/>
    <w:rsid w:val="0020749B"/>
    <w:rsid w:val="00210F9E"/>
    <w:rsid w:val="0021111F"/>
    <w:rsid w:val="00211A59"/>
    <w:rsid w:val="00211CBC"/>
    <w:rsid w:val="0021277A"/>
    <w:rsid w:val="00216F1D"/>
    <w:rsid w:val="002205E1"/>
    <w:rsid w:val="00220B9D"/>
    <w:rsid w:val="0022283F"/>
    <w:rsid w:val="002228F9"/>
    <w:rsid w:val="002230C6"/>
    <w:rsid w:val="00223247"/>
    <w:rsid w:val="002250F7"/>
    <w:rsid w:val="00225FE3"/>
    <w:rsid w:val="00234C8A"/>
    <w:rsid w:val="00235E8B"/>
    <w:rsid w:val="00235F9D"/>
    <w:rsid w:val="002369A3"/>
    <w:rsid w:val="00237415"/>
    <w:rsid w:val="0024266B"/>
    <w:rsid w:val="00243E10"/>
    <w:rsid w:val="00246CDF"/>
    <w:rsid w:val="00246E21"/>
    <w:rsid w:val="00247ADA"/>
    <w:rsid w:val="00250777"/>
    <w:rsid w:val="002512C4"/>
    <w:rsid w:val="00251535"/>
    <w:rsid w:val="00252F78"/>
    <w:rsid w:val="00254BC8"/>
    <w:rsid w:val="002568EC"/>
    <w:rsid w:val="00260C2B"/>
    <w:rsid w:val="00260FDB"/>
    <w:rsid w:val="0026207D"/>
    <w:rsid w:val="002627DE"/>
    <w:rsid w:val="002654C8"/>
    <w:rsid w:val="00265972"/>
    <w:rsid w:val="00266581"/>
    <w:rsid w:val="00273663"/>
    <w:rsid w:val="002759B6"/>
    <w:rsid w:val="00277ABA"/>
    <w:rsid w:val="00277F2D"/>
    <w:rsid w:val="00280AC4"/>
    <w:rsid w:val="00281357"/>
    <w:rsid w:val="00281837"/>
    <w:rsid w:val="0028261F"/>
    <w:rsid w:val="0028564E"/>
    <w:rsid w:val="002917DD"/>
    <w:rsid w:val="00292C13"/>
    <w:rsid w:val="0029747C"/>
    <w:rsid w:val="002A001F"/>
    <w:rsid w:val="002A224D"/>
    <w:rsid w:val="002A27E8"/>
    <w:rsid w:val="002A6B61"/>
    <w:rsid w:val="002A7FBE"/>
    <w:rsid w:val="002B0DBC"/>
    <w:rsid w:val="002B29D7"/>
    <w:rsid w:val="002B2D11"/>
    <w:rsid w:val="002B3635"/>
    <w:rsid w:val="002B5A2E"/>
    <w:rsid w:val="002B7E27"/>
    <w:rsid w:val="002C1D1D"/>
    <w:rsid w:val="002C3D91"/>
    <w:rsid w:val="002C3ED0"/>
    <w:rsid w:val="002C531D"/>
    <w:rsid w:val="002C6A0C"/>
    <w:rsid w:val="002D1746"/>
    <w:rsid w:val="002D3505"/>
    <w:rsid w:val="002D7DC4"/>
    <w:rsid w:val="002F015C"/>
    <w:rsid w:val="002F0263"/>
    <w:rsid w:val="002F08B9"/>
    <w:rsid w:val="002F41BF"/>
    <w:rsid w:val="002F5B5E"/>
    <w:rsid w:val="00302065"/>
    <w:rsid w:val="00310A87"/>
    <w:rsid w:val="00311796"/>
    <w:rsid w:val="00312ABA"/>
    <w:rsid w:val="00315EDE"/>
    <w:rsid w:val="00320263"/>
    <w:rsid w:val="00322054"/>
    <w:rsid w:val="003255C2"/>
    <w:rsid w:val="00331441"/>
    <w:rsid w:val="00332B07"/>
    <w:rsid w:val="00333916"/>
    <w:rsid w:val="003352B9"/>
    <w:rsid w:val="00343025"/>
    <w:rsid w:val="0034327F"/>
    <w:rsid w:val="003444AE"/>
    <w:rsid w:val="003448CA"/>
    <w:rsid w:val="0034519B"/>
    <w:rsid w:val="003455C3"/>
    <w:rsid w:val="003470BB"/>
    <w:rsid w:val="003472F9"/>
    <w:rsid w:val="0035090F"/>
    <w:rsid w:val="00350DBA"/>
    <w:rsid w:val="003514EE"/>
    <w:rsid w:val="003533E9"/>
    <w:rsid w:val="00360E86"/>
    <w:rsid w:val="00363830"/>
    <w:rsid w:val="003707EC"/>
    <w:rsid w:val="0037390F"/>
    <w:rsid w:val="00373F08"/>
    <w:rsid w:val="00373F34"/>
    <w:rsid w:val="00375CD6"/>
    <w:rsid w:val="00375D69"/>
    <w:rsid w:val="00377589"/>
    <w:rsid w:val="003809E0"/>
    <w:rsid w:val="00380FDF"/>
    <w:rsid w:val="00382272"/>
    <w:rsid w:val="00382280"/>
    <w:rsid w:val="0038323A"/>
    <w:rsid w:val="00383D69"/>
    <w:rsid w:val="00383F49"/>
    <w:rsid w:val="00384DC5"/>
    <w:rsid w:val="0039004E"/>
    <w:rsid w:val="00390AD5"/>
    <w:rsid w:val="00396DD2"/>
    <w:rsid w:val="003A2419"/>
    <w:rsid w:val="003A26E2"/>
    <w:rsid w:val="003A3480"/>
    <w:rsid w:val="003A5B3E"/>
    <w:rsid w:val="003A6F3A"/>
    <w:rsid w:val="003B22A5"/>
    <w:rsid w:val="003B3C6E"/>
    <w:rsid w:val="003B4142"/>
    <w:rsid w:val="003C2D09"/>
    <w:rsid w:val="003C6802"/>
    <w:rsid w:val="003D01E1"/>
    <w:rsid w:val="003D0F2D"/>
    <w:rsid w:val="003D176E"/>
    <w:rsid w:val="003D1BE5"/>
    <w:rsid w:val="003D2DA4"/>
    <w:rsid w:val="003D2DB4"/>
    <w:rsid w:val="003D3405"/>
    <w:rsid w:val="003D3C9F"/>
    <w:rsid w:val="003E31D0"/>
    <w:rsid w:val="003F0654"/>
    <w:rsid w:val="003F11C1"/>
    <w:rsid w:val="003F29BD"/>
    <w:rsid w:val="003F48F6"/>
    <w:rsid w:val="003F6D55"/>
    <w:rsid w:val="004011DE"/>
    <w:rsid w:val="004016C8"/>
    <w:rsid w:val="004028DE"/>
    <w:rsid w:val="00403746"/>
    <w:rsid w:val="00405C6B"/>
    <w:rsid w:val="0041108F"/>
    <w:rsid w:val="00414496"/>
    <w:rsid w:val="00414B56"/>
    <w:rsid w:val="00422180"/>
    <w:rsid w:val="00422E5D"/>
    <w:rsid w:val="00423EEC"/>
    <w:rsid w:val="00424663"/>
    <w:rsid w:val="00427727"/>
    <w:rsid w:val="004308CF"/>
    <w:rsid w:val="0043313F"/>
    <w:rsid w:val="0043339D"/>
    <w:rsid w:val="0043471B"/>
    <w:rsid w:val="00434EAA"/>
    <w:rsid w:val="00436FC6"/>
    <w:rsid w:val="00443741"/>
    <w:rsid w:val="004451F8"/>
    <w:rsid w:val="00445D20"/>
    <w:rsid w:val="00445EF8"/>
    <w:rsid w:val="00446283"/>
    <w:rsid w:val="0044683B"/>
    <w:rsid w:val="00446C71"/>
    <w:rsid w:val="004502DA"/>
    <w:rsid w:val="004516DF"/>
    <w:rsid w:val="00453AC3"/>
    <w:rsid w:val="0045485F"/>
    <w:rsid w:val="0045678F"/>
    <w:rsid w:val="004619D9"/>
    <w:rsid w:val="00462163"/>
    <w:rsid w:val="00462C1E"/>
    <w:rsid w:val="0046305B"/>
    <w:rsid w:val="004638EC"/>
    <w:rsid w:val="00463E66"/>
    <w:rsid w:val="004649BD"/>
    <w:rsid w:val="00465058"/>
    <w:rsid w:val="00465596"/>
    <w:rsid w:val="00470611"/>
    <w:rsid w:val="00471141"/>
    <w:rsid w:val="00481D42"/>
    <w:rsid w:val="0048450A"/>
    <w:rsid w:val="00486E48"/>
    <w:rsid w:val="00491A1B"/>
    <w:rsid w:val="004A0208"/>
    <w:rsid w:val="004A0A18"/>
    <w:rsid w:val="004A100F"/>
    <w:rsid w:val="004A216B"/>
    <w:rsid w:val="004A39BA"/>
    <w:rsid w:val="004A568B"/>
    <w:rsid w:val="004A634B"/>
    <w:rsid w:val="004A6BD9"/>
    <w:rsid w:val="004C0821"/>
    <w:rsid w:val="004C1D93"/>
    <w:rsid w:val="004C2D2C"/>
    <w:rsid w:val="004C4E2A"/>
    <w:rsid w:val="004D01FE"/>
    <w:rsid w:val="004D1EFE"/>
    <w:rsid w:val="004D1F30"/>
    <w:rsid w:val="004D3553"/>
    <w:rsid w:val="004D64DA"/>
    <w:rsid w:val="004E085F"/>
    <w:rsid w:val="004E279D"/>
    <w:rsid w:val="004E321F"/>
    <w:rsid w:val="004E3FE5"/>
    <w:rsid w:val="004E7650"/>
    <w:rsid w:val="004E7A3E"/>
    <w:rsid w:val="004F0C4E"/>
    <w:rsid w:val="004F1853"/>
    <w:rsid w:val="004F2BF5"/>
    <w:rsid w:val="004F2D6E"/>
    <w:rsid w:val="004F32FD"/>
    <w:rsid w:val="004F55C1"/>
    <w:rsid w:val="004F60BC"/>
    <w:rsid w:val="004F6216"/>
    <w:rsid w:val="00502FED"/>
    <w:rsid w:val="00503E28"/>
    <w:rsid w:val="0050430A"/>
    <w:rsid w:val="005104BD"/>
    <w:rsid w:val="005112AF"/>
    <w:rsid w:val="0051156B"/>
    <w:rsid w:val="00512D50"/>
    <w:rsid w:val="00512FFA"/>
    <w:rsid w:val="005165E4"/>
    <w:rsid w:val="005212A4"/>
    <w:rsid w:val="00521DFD"/>
    <w:rsid w:val="005250BC"/>
    <w:rsid w:val="005276D2"/>
    <w:rsid w:val="0052783D"/>
    <w:rsid w:val="00531647"/>
    <w:rsid w:val="00532846"/>
    <w:rsid w:val="00534A9F"/>
    <w:rsid w:val="0053639A"/>
    <w:rsid w:val="005402E3"/>
    <w:rsid w:val="005420A7"/>
    <w:rsid w:val="00544C80"/>
    <w:rsid w:val="00545BEA"/>
    <w:rsid w:val="00546400"/>
    <w:rsid w:val="00547B29"/>
    <w:rsid w:val="00550067"/>
    <w:rsid w:val="00552F50"/>
    <w:rsid w:val="005557E8"/>
    <w:rsid w:val="0055606E"/>
    <w:rsid w:val="0056099A"/>
    <w:rsid w:val="00561A0D"/>
    <w:rsid w:val="00562514"/>
    <w:rsid w:val="00562FDF"/>
    <w:rsid w:val="00563FA0"/>
    <w:rsid w:val="00566B54"/>
    <w:rsid w:val="005675A4"/>
    <w:rsid w:val="00567A76"/>
    <w:rsid w:val="00567F42"/>
    <w:rsid w:val="00570BB2"/>
    <w:rsid w:val="0057105B"/>
    <w:rsid w:val="00571BE1"/>
    <w:rsid w:val="0057605F"/>
    <w:rsid w:val="005763C9"/>
    <w:rsid w:val="005776FB"/>
    <w:rsid w:val="00580656"/>
    <w:rsid w:val="0058221C"/>
    <w:rsid w:val="005832A2"/>
    <w:rsid w:val="005920C8"/>
    <w:rsid w:val="005946D4"/>
    <w:rsid w:val="005A056C"/>
    <w:rsid w:val="005A209A"/>
    <w:rsid w:val="005A2974"/>
    <w:rsid w:val="005A3B36"/>
    <w:rsid w:val="005A3F3B"/>
    <w:rsid w:val="005A4B8C"/>
    <w:rsid w:val="005A5973"/>
    <w:rsid w:val="005A66B5"/>
    <w:rsid w:val="005A77CC"/>
    <w:rsid w:val="005B0192"/>
    <w:rsid w:val="005B2D84"/>
    <w:rsid w:val="005B2F33"/>
    <w:rsid w:val="005B3AC8"/>
    <w:rsid w:val="005B69F5"/>
    <w:rsid w:val="005C24CA"/>
    <w:rsid w:val="005C410A"/>
    <w:rsid w:val="005C5530"/>
    <w:rsid w:val="005C5773"/>
    <w:rsid w:val="005D081A"/>
    <w:rsid w:val="005D1746"/>
    <w:rsid w:val="005D484E"/>
    <w:rsid w:val="005D48ED"/>
    <w:rsid w:val="005D4F0C"/>
    <w:rsid w:val="005D5EDB"/>
    <w:rsid w:val="005D666C"/>
    <w:rsid w:val="005D6E19"/>
    <w:rsid w:val="005D77EE"/>
    <w:rsid w:val="005D7E0D"/>
    <w:rsid w:val="005E05C9"/>
    <w:rsid w:val="005E08E2"/>
    <w:rsid w:val="005E0ADD"/>
    <w:rsid w:val="005E0B71"/>
    <w:rsid w:val="005E148F"/>
    <w:rsid w:val="005E1F46"/>
    <w:rsid w:val="005E28E7"/>
    <w:rsid w:val="005E28F0"/>
    <w:rsid w:val="005E5541"/>
    <w:rsid w:val="005E6E4A"/>
    <w:rsid w:val="005E7AB4"/>
    <w:rsid w:val="005F0408"/>
    <w:rsid w:val="005F0A6B"/>
    <w:rsid w:val="005F5135"/>
    <w:rsid w:val="005F5741"/>
    <w:rsid w:val="005F6AA0"/>
    <w:rsid w:val="005F6F47"/>
    <w:rsid w:val="00600049"/>
    <w:rsid w:val="0060249F"/>
    <w:rsid w:val="006032C7"/>
    <w:rsid w:val="006134B3"/>
    <w:rsid w:val="0061491D"/>
    <w:rsid w:val="00620F49"/>
    <w:rsid w:val="006217AA"/>
    <w:rsid w:val="006217B0"/>
    <w:rsid w:val="00622A93"/>
    <w:rsid w:val="00623266"/>
    <w:rsid w:val="006235A4"/>
    <w:rsid w:val="00627678"/>
    <w:rsid w:val="00627A1F"/>
    <w:rsid w:val="006326E5"/>
    <w:rsid w:val="006332F2"/>
    <w:rsid w:val="00633A73"/>
    <w:rsid w:val="00633D6B"/>
    <w:rsid w:val="006344E5"/>
    <w:rsid w:val="006347A2"/>
    <w:rsid w:val="006363DB"/>
    <w:rsid w:val="00644414"/>
    <w:rsid w:val="00645406"/>
    <w:rsid w:val="00647415"/>
    <w:rsid w:val="00650B40"/>
    <w:rsid w:val="00651D13"/>
    <w:rsid w:val="00651F29"/>
    <w:rsid w:val="006532E5"/>
    <w:rsid w:val="00653533"/>
    <w:rsid w:val="00657823"/>
    <w:rsid w:val="006612B1"/>
    <w:rsid w:val="006612F8"/>
    <w:rsid w:val="00662504"/>
    <w:rsid w:val="006649D3"/>
    <w:rsid w:val="006672B7"/>
    <w:rsid w:val="00671D96"/>
    <w:rsid w:val="006723C5"/>
    <w:rsid w:val="00672CA8"/>
    <w:rsid w:val="00677668"/>
    <w:rsid w:val="00681FCC"/>
    <w:rsid w:val="00682A2B"/>
    <w:rsid w:val="00684CCB"/>
    <w:rsid w:val="006906AA"/>
    <w:rsid w:val="00693CEE"/>
    <w:rsid w:val="00697896"/>
    <w:rsid w:val="006A28D7"/>
    <w:rsid w:val="006A2B44"/>
    <w:rsid w:val="006A6F05"/>
    <w:rsid w:val="006A77E1"/>
    <w:rsid w:val="006B1B4C"/>
    <w:rsid w:val="006B38E5"/>
    <w:rsid w:val="006B4D03"/>
    <w:rsid w:val="006B5661"/>
    <w:rsid w:val="006B5D46"/>
    <w:rsid w:val="006C1D72"/>
    <w:rsid w:val="006C2154"/>
    <w:rsid w:val="006C2165"/>
    <w:rsid w:val="006C35D0"/>
    <w:rsid w:val="006C3609"/>
    <w:rsid w:val="006C6CB0"/>
    <w:rsid w:val="006D0949"/>
    <w:rsid w:val="006D123B"/>
    <w:rsid w:val="006D1246"/>
    <w:rsid w:val="006D1272"/>
    <w:rsid w:val="006D252C"/>
    <w:rsid w:val="006D2F64"/>
    <w:rsid w:val="006D37FF"/>
    <w:rsid w:val="006D3C47"/>
    <w:rsid w:val="006D3DC7"/>
    <w:rsid w:val="006D45AF"/>
    <w:rsid w:val="006D4C4D"/>
    <w:rsid w:val="006D50CE"/>
    <w:rsid w:val="006D68BD"/>
    <w:rsid w:val="006D6E3D"/>
    <w:rsid w:val="006E50E5"/>
    <w:rsid w:val="006E5B62"/>
    <w:rsid w:val="006E5E51"/>
    <w:rsid w:val="006E69BC"/>
    <w:rsid w:val="006E7A59"/>
    <w:rsid w:val="006F03C6"/>
    <w:rsid w:val="006F03D0"/>
    <w:rsid w:val="006F17D5"/>
    <w:rsid w:val="006F2747"/>
    <w:rsid w:val="006F2B7B"/>
    <w:rsid w:val="006F3C4A"/>
    <w:rsid w:val="006F683A"/>
    <w:rsid w:val="006F6CD9"/>
    <w:rsid w:val="006F7BB4"/>
    <w:rsid w:val="0070186C"/>
    <w:rsid w:val="00702F33"/>
    <w:rsid w:val="0070576F"/>
    <w:rsid w:val="007070E4"/>
    <w:rsid w:val="007130D7"/>
    <w:rsid w:val="00713EFD"/>
    <w:rsid w:val="0071451A"/>
    <w:rsid w:val="00714632"/>
    <w:rsid w:val="007177BF"/>
    <w:rsid w:val="00717F61"/>
    <w:rsid w:val="00721F32"/>
    <w:rsid w:val="00723BA4"/>
    <w:rsid w:val="00724301"/>
    <w:rsid w:val="007250F7"/>
    <w:rsid w:val="00725678"/>
    <w:rsid w:val="00726D2A"/>
    <w:rsid w:val="00727598"/>
    <w:rsid w:val="00731051"/>
    <w:rsid w:val="007319B4"/>
    <w:rsid w:val="00732FF5"/>
    <w:rsid w:val="00733C02"/>
    <w:rsid w:val="0073708E"/>
    <w:rsid w:val="00737AAD"/>
    <w:rsid w:val="0074198D"/>
    <w:rsid w:val="00742A38"/>
    <w:rsid w:val="00743ACA"/>
    <w:rsid w:val="00745338"/>
    <w:rsid w:val="0074543B"/>
    <w:rsid w:val="00750A89"/>
    <w:rsid w:val="00751ED4"/>
    <w:rsid w:val="00753D6A"/>
    <w:rsid w:val="007552BC"/>
    <w:rsid w:val="0075590E"/>
    <w:rsid w:val="00757504"/>
    <w:rsid w:val="00762464"/>
    <w:rsid w:val="00762667"/>
    <w:rsid w:val="00763575"/>
    <w:rsid w:val="0076575E"/>
    <w:rsid w:val="00766C97"/>
    <w:rsid w:val="007674EF"/>
    <w:rsid w:val="00770E49"/>
    <w:rsid w:val="00772CC1"/>
    <w:rsid w:val="00772DD2"/>
    <w:rsid w:val="00775984"/>
    <w:rsid w:val="00776392"/>
    <w:rsid w:val="007836A6"/>
    <w:rsid w:val="00786AC0"/>
    <w:rsid w:val="00787AEC"/>
    <w:rsid w:val="007905D4"/>
    <w:rsid w:val="007A1665"/>
    <w:rsid w:val="007A2EBC"/>
    <w:rsid w:val="007A3CDB"/>
    <w:rsid w:val="007A63DA"/>
    <w:rsid w:val="007A7862"/>
    <w:rsid w:val="007B0F01"/>
    <w:rsid w:val="007B18B5"/>
    <w:rsid w:val="007B2DB0"/>
    <w:rsid w:val="007B3AA8"/>
    <w:rsid w:val="007B53BC"/>
    <w:rsid w:val="007B5AE1"/>
    <w:rsid w:val="007B7632"/>
    <w:rsid w:val="007B78D2"/>
    <w:rsid w:val="007C224D"/>
    <w:rsid w:val="007C3054"/>
    <w:rsid w:val="007C3178"/>
    <w:rsid w:val="007C33A6"/>
    <w:rsid w:val="007C42A9"/>
    <w:rsid w:val="007C4E0F"/>
    <w:rsid w:val="007C5BDE"/>
    <w:rsid w:val="007C6341"/>
    <w:rsid w:val="007D0C9E"/>
    <w:rsid w:val="007D0FD8"/>
    <w:rsid w:val="007D1555"/>
    <w:rsid w:val="007D4712"/>
    <w:rsid w:val="007D62F5"/>
    <w:rsid w:val="007D68C2"/>
    <w:rsid w:val="007D769C"/>
    <w:rsid w:val="007D775F"/>
    <w:rsid w:val="007E10AE"/>
    <w:rsid w:val="007E3764"/>
    <w:rsid w:val="007F08C2"/>
    <w:rsid w:val="007F2A25"/>
    <w:rsid w:val="007F5354"/>
    <w:rsid w:val="007F584F"/>
    <w:rsid w:val="007F5E37"/>
    <w:rsid w:val="007F7A20"/>
    <w:rsid w:val="00800F44"/>
    <w:rsid w:val="0080211C"/>
    <w:rsid w:val="0080338C"/>
    <w:rsid w:val="00805768"/>
    <w:rsid w:val="00805EC2"/>
    <w:rsid w:val="00805ED9"/>
    <w:rsid w:val="00807242"/>
    <w:rsid w:val="00810FD4"/>
    <w:rsid w:val="008116E0"/>
    <w:rsid w:val="00812371"/>
    <w:rsid w:val="00817F22"/>
    <w:rsid w:val="00821E16"/>
    <w:rsid w:val="00822FBB"/>
    <w:rsid w:val="00825141"/>
    <w:rsid w:val="00825476"/>
    <w:rsid w:val="0083011E"/>
    <w:rsid w:val="008306BC"/>
    <w:rsid w:val="00836351"/>
    <w:rsid w:val="00836E9F"/>
    <w:rsid w:val="008372F4"/>
    <w:rsid w:val="008410F0"/>
    <w:rsid w:val="00841FE5"/>
    <w:rsid w:val="0084296D"/>
    <w:rsid w:val="008443E8"/>
    <w:rsid w:val="008466CF"/>
    <w:rsid w:val="00851769"/>
    <w:rsid w:val="00851A51"/>
    <w:rsid w:val="008535A5"/>
    <w:rsid w:val="00854F5B"/>
    <w:rsid w:val="008565BA"/>
    <w:rsid w:val="00856E7C"/>
    <w:rsid w:val="00857B71"/>
    <w:rsid w:val="00861B4D"/>
    <w:rsid w:val="008625F2"/>
    <w:rsid w:val="00870B62"/>
    <w:rsid w:val="00870F2E"/>
    <w:rsid w:val="0087101A"/>
    <w:rsid w:val="00872877"/>
    <w:rsid w:val="008730F9"/>
    <w:rsid w:val="008751BD"/>
    <w:rsid w:val="00875766"/>
    <w:rsid w:val="00875AE5"/>
    <w:rsid w:val="00875E9D"/>
    <w:rsid w:val="00876B9A"/>
    <w:rsid w:val="0087734C"/>
    <w:rsid w:val="008835C4"/>
    <w:rsid w:val="00886FC7"/>
    <w:rsid w:val="00892620"/>
    <w:rsid w:val="00894772"/>
    <w:rsid w:val="00897C9E"/>
    <w:rsid w:val="008A4D4B"/>
    <w:rsid w:val="008A614B"/>
    <w:rsid w:val="008A6CC7"/>
    <w:rsid w:val="008A775E"/>
    <w:rsid w:val="008B24B2"/>
    <w:rsid w:val="008B2DE9"/>
    <w:rsid w:val="008B2F14"/>
    <w:rsid w:val="008B35F0"/>
    <w:rsid w:val="008B36C4"/>
    <w:rsid w:val="008B3F23"/>
    <w:rsid w:val="008B7E5A"/>
    <w:rsid w:val="008C0720"/>
    <w:rsid w:val="008C075A"/>
    <w:rsid w:val="008C1266"/>
    <w:rsid w:val="008C1859"/>
    <w:rsid w:val="008C31F6"/>
    <w:rsid w:val="008C6E47"/>
    <w:rsid w:val="008C7435"/>
    <w:rsid w:val="008D069A"/>
    <w:rsid w:val="008D151A"/>
    <w:rsid w:val="008D47E7"/>
    <w:rsid w:val="008D5E82"/>
    <w:rsid w:val="008D5EBE"/>
    <w:rsid w:val="008D67DC"/>
    <w:rsid w:val="008E2A7E"/>
    <w:rsid w:val="008E33A2"/>
    <w:rsid w:val="008E43B2"/>
    <w:rsid w:val="008E43D8"/>
    <w:rsid w:val="008E6CEE"/>
    <w:rsid w:val="008E727F"/>
    <w:rsid w:val="008F01F2"/>
    <w:rsid w:val="008F04C6"/>
    <w:rsid w:val="008F16F5"/>
    <w:rsid w:val="008F1C31"/>
    <w:rsid w:val="008F1EDB"/>
    <w:rsid w:val="008F225E"/>
    <w:rsid w:val="008F3D3F"/>
    <w:rsid w:val="008F40A0"/>
    <w:rsid w:val="008F43F1"/>
    <w:rsid w:val="008F4B4D"/>
    <w:rsid w:val="008F572B"/>
    <w:rsid w:val="008F73C7"/>
    <w:rsid w:val="008F74B3"/>
    <w:rsid w:val="00901443"/>
    <w:rsid w:val="009026E1"/>
    <w:rsid w:val="00903362"/>
    <w:rsid w:val="00904A1F"/>
    <w:rsid w:val="009056B2"/>
    <w:rsid w:val="00905DCD"/>
    <w:rsid w:val="0091023E"/>
    <w:rsid w:val="00910BD7"/>
    <w:rsid w:val="00912561"/>
    <w:rsid w:val="009126B2"/>
    <w:rsid w:val="0091379C"/>
    <w:rsid w:val="009141BD"/>
    <w:rsid w:val="00916481"/>
    <w:rsid w:val="0091750B"/>
    <w:rsid w:val="00917F99"/>
    <w:rsid w:val="009209E4"/>
    <w:rsid w:val="009216B7"/>
    <w:rsid w:val="00922613"/>
    <w:rsid w:val="0092615E"/>
    <w:rsid w:val="00926B5C"/>
    <w:rsid w:val="009276DF"/>
    <w:rsid w:val="00931796"/>
    <w:rsid w:val="00933A60"/>
    <w:rsid w:val="00936485"/>
    <w:rsid w:val="00936F72"/>
    <w:rsid w:val="00937888"/>
    <w:rsid w:val="00940912"/>
    <w:rsid w:val="00945102"/>
    <w:rsid w:val="00946AF4"/>
    <w:rsid w:val="00946C8D"/>
    <w:rsid w:val="0094739F"/>
    <w:rsid w:val="0095154A"/>
    <w:rsid w:val="0095201C"/>
    <w:rsid w:val="0095506D"/>
    <w:rsid w:val="009563ED"/>
    <w:rsid w:val="00957200"/>
    <w:rsid w:val="0095769D"/>
    <w:rsid w:val="00962E5A"/>
    <w:rsid w:val="00962F3B"/>
    <w:rsid w:val="00963BF5"/>
    <w:rsid w:val="009666B9"/>
    <w:rsid w:val="009666CA"/>
    <w:rsid w:val="00966C7D"/>
    <w:rsid w:val="00970226"/>
    <w:rsid w:val="00970624"/>
    <w:rsid w:val="009709A3"/>
    <w:rsid w:val="00971236"/>
    <w:rsid w:val="0097579C"/>
    <w:rsid w:val="00976312"/>
    <w:rsid w:val="00976403"/>
    <w:rsid w:val="00976923"/>
    <w:rsid w:val="00976F62"/>
    <w:rsid w:val="00982A41"/>
    <w:rsid w:val="00982ACA"/>
    <w:rsid w:val="00982DD5"/>
    <w:rsid w:val="00984246"/>
    <w:rsid w:val="00985B6E"/>
    <w:rsid w:val="00986DB9"/>
    <w:rsid w:val="009916C7"/>
    <w:rsid w:val="0099333D"/>
    <w:rsid w:val="00993EB4"/>
    <w:rsid w:val="0099574C"/>
    <w:rsid w:val="009959A0"/>
    <w:rsid w:val="00996567"/>
    <w:rsid w:val="00996723"/>
    <w:rsid w:val="009A372A"/>
    <w:rsid w:val="009A4B2C"/>
    <w:rsid w:val="009A50C7"/>
    <w:rsid w:val="009A5F4D"/>
    <w:rsid w:val="009A6723"/>
    <w:rsid w:val="009B27E6"/>
    <w:rsid w:val="009B40C6"/>
    <w:rsid w:val="009B5570"/>
    <w:rsid w:val="009C45FE"/>
    <w:rsid w:val="009C561A"/>
    <w:rsid w:val="009C58EF"/>
    <w:rsid w:val="009C59AF"/>
    <w:rsid w:val="009C5F08"/>
    <w:rsid w:val="009C6109"/>
    <w:rsid w:val="009C6E2E"/>
    <w:rsid w:val="009C7086"/>
    <w:rsid w:val="009C736A"/>
    <w:rsid w:val="009D329F"/>
    <w:rsid w:val="009D3CD2"/>
    <w:rsid w:val="009D4B80"/>
    <w:rsid w:val="009D59C0"/>
    <w:rsid w:val="009E1F09"/>
    <w:rsid w:val="009E712B"/>
    <w:rsid w:val="009E7CD5"/>
    <w:rsid w:val="009F24D9"/>
    <w:rsid w:val="009F3C0A"/>
    <w:rsid w:val="009F64CD"/>
    <w:rsid w:val="009F7383"/>
    <w:rsid w:val="00A030AD"/>
    <w:rsid w:val="00A041E6"/>
    <w:rsid w:val="00A049BA"/>
    <w:rsid w:val="00A04C48"/>
    <w:rsid w:val="00A04FF2"/>
    <w:rsid w:val="00A054AE"/>
    <w:rsid w:val="00A07DF7"/>
    <w:rsid w:val="00A10178"/>
    <w:rsid w:val="00A105BE"/>
    <w:rsid w:val="00A1088C"/>
    <w:rsid w:val="00A12775"/>
    <w:rsid w:val="00A127B3"/>
    <w:rsid w:val="00A13519"/>
    <w:rsid w:val="00A14356"/>
    <w:rsid w:val="00A1618B"/>
    <w:rsid w:val="00A16CC1"/>
    <w:rsid w:val="00A218FB"/>
    <w:rsid w:val="00A23098"/>
    <w:rsid w:val="00A2477B"/>
    <w:rsid w:val="00A32C06"/>
    <w:rsid w:val="00A33AB9"/>
    <w:rsid w:val="00A34333"/>
    <w:rsid w:val="00A3689C"/>
    <w:rsid w:val="00A36AEC"/>
    <w:rsid w:val="00A4326A"/>
    <w:rsid w:val="00A46016"/>
    <w:rsid w:val="00A46D8C"/>
    <w:rsid w:val="00A57978"/>
    <w:rsid w:val="00A57E6A"/>
    <w:rsid w:val="00A60377"/>
    <w:rsid w:val="00A60909"/>
    <w:rsid w:val="00A61FF0"/>
    <w:rsid w:val="00A63008"/>
    <w:rsid w:val="00A65A2E"/>
    <w:rsid w:val="00A707F5"/>
    <w:rsid w:val="00A73C0A"/>
    <w:rsid w:val="00A75E35"/>
    <w:rsid w:val="00A77D09"/>
    <w:rsid w:val="00A80F28"/>
    <w:rsid w:val="00A810F4"/>
    <w:rsid w:val="00A83091"/>
    <w:rsid w:val="00A831FA"/>
    <w:rsid w:val="00A8428E"/>
    <w:rsid w:val="00A84A8A"/>
    <w:rsid w:val="00A927CA"/>
    <w:rsid w:val="00A94F0D"/>
    <w:rsid w:val="00A969CF"/>
    <w:rsid w:val="00A96A17"/>
    <w:rsid w:val="00A9786E"/>
    <w:rsid w:val="00AA1575"/>
    <w:rsid w:val="00AA278E"/>
    <w:rsid w:val="00AA3A9F"/>
    <w:rsid w:val="00AA3C39"/>
    <w:rsid w:val="00AA5021"/>
    <w:rsid w:val="00AA66F4"/>
    <w:rsid w:val="00AA7392"/>
    <w:rsid w:val="00AB08CB"/>
    <w:rsid w:val="00AB465E"/>
    <w:rsid w:val="00AB62FE"/>
    <w:rsid w:val="00AB666F"/>
    <w:rsid w:val="00AB71B7"/>
    <w:rsid w:val="00AC11D7"/>
    <w:rsid w:val="00AC167A"/>
    <w:rsid w:val="00AC1CA7"/>
    <w:rsid w:val="00AC261E"/>
    <w:rsid w:val="00AC4B05"/>
    <w:rsid w:val="00AC72D0"/>
    <w:rsid w:val="00AC7E52"/>
    <w:rsid w:val="00AD0985"/>
    <w:rsid w:val="00AD2F93"/>
    <w:rsid w:val="00AD4F38"/>
    <w:rsid w:val="00AD6A69"/>
    <w:rsid w:val="00AD6D71"/>
    <w:rsid w:val="00AD7C6B"/>
    <w:rsid w:val="00AE00A0"/>
    <w:rsid w:val="00AE1749"/>
    <w:rsid w:val="00AE22A7"/>
    <w:rsid w:val="00AE346A"/>
    <w:rsid w:val="00AE3C2D"/>
    <w:rsid w:val="00AE47FD"/>
    <w:rsid w:val="00AE6F8C"/>
    <w:rsid w:val="00AF0693"/>
    <w:rsid w:val="00AF109A"/>
    <w:rsid w:val="00AF1CA8"/>
    <w:rsid w:val="00AF60C8"/>
    <w:rsid w:val="00AF672D"/>
    <w:rsid w:val="00AF6F98"/>
    <w:rsid w:val="00AF7048"/>
    <w:rsid w:val="00B00177"/>
    <w:rsid w:val="00B00F4B"/>
    <w:rsid w:val="00B02B98"/>
    <w:rsid w:val="00B030BE"/>
    <w:rsid w:val="00B062F6"/>
    <w:rsid w:val="00B10841"/>
    <w:rsid w:val="00B1132F"/>
    <w:rsid w:val="00B123CE"/>
    <w:rsid w:val="00B1430B"/>
    <w:rsid w:val="00B15DFA"/>
    <w:rsid w:val="00B15DFE"/>
    <w:rsid w:val="00B20CA0"/>
    <w:rsid w:val="00B2379D"/>
    <w:rsid w:val="00B41721"/>
    <w:rsid w:val="00B42A57"/>
    <w:rsid w:val="00B42AE1"/>
    <w:rsid w:val="00B42B1E"/>
    <w:rsid w:val="00B46568"/>
    <w:rsid w:val="00B521D1"/>
    <w:rsid w:val="00B52DCD"/>
    <w:rsid w:val="00B52F36"/>
    <w:rsid w:val="00B55655"/>
    <w:rsid w:val="00B56386"/>
    <w:rsid w:val="00B563A2"/>
    <w:rsid w:val="00B5741F"/>
    <w:rsid w:val="00B60EFF"/>
    <w:rsid w:val="00B616D7"/>
    <w:rsid w:val="00B62BFC"/>
    <w:rsid w:val="00B62E5E"/>
    <w:rsid w:val="00B66C2C"/>
    <w:rsid w:val="00B70A40"/>
    <w:rsid w:val="00B70CA7"/>
    <w:rsid w:val="00B7428D"/>
    <w:rsid w:val="00B74FC2"/>
    <w:rsid w:val="00B75A1B"/>
    <w:rsid w:val="00B76283"/>
    <w:rsid w:val="00B768AB"/>
    <w:rsid w:val="00B77B74"/>
    <w:rsid w:val="00B81CD8"/>
    <w:rsid w:val="00B82AAD"/>
    <w:rsid w:val="00B85976"/>
    <w:rsid w:val="00B86CDD"/>
    <w:rsid w:val="00B91259"/>
    <w:rsid w:val="00B959D6"/>
    <w:rsid w:val="00B95DEE"/>
    <w:rsid w:val="00B96F12"/>
    <w:rsid w:val="00BA04D9"/>
    <w:rsid w:val="00BA278A"/>
    <w:rsid w:val="00BA2B9D"/>
    <w:rsid w:val="00BA4590"/>
    <w:rsid w:val="00BA68EF"/>
    <w:rsid w:val="00BB1424"/>
    <w:rsid w:val="00BB184C"/>
    <w:rsid w:val="00BB2ED2"/>
    <w:rsid w:val="00BB35B5"/>
    <w:rsid w:val="00BB3684"/>
    <w:rsid w:val="00BB3775"/>
    <w:rsid w:val="00BB40CA"/>
    <w:rsid w:val="00BB40CC"/>
    <w:rsid w:val="00BB6B39"/>
    <w:rsid w:val="00BC1042"/>
    <w:rsid w:val="00BC163F"/>
    <w:rsid w:val="00BC5AD5"/>
    <w:rsid w:val="00BD1090"/>
    <w:rsid w:val="00BD4460"/>
    <w:rsid w:val="00BD4A69"/>
    <w:rsid w:val="00BD502A"/>
    <w:rsid w:val="00BD5F2E"/>
    <w:rsid w:val="00BD6161"/>
    <w:rsid w:val="00BE0CA0"/>
    <w:rsid w:val="00BE1D14"/>
    <w:rsid w:val="00BE4013"/>
    <w:rsid w:val="00BE5378"/>
    <w:rsid w:val="00BF14AE"/>
    <w:rsid w:val="00BF2443"/>
    <w:rsid w:val="00BF2DE9"/>
    <w:rsid w:val="00BF3291"/>
    <w:rsid w:val="00BF4AAC"/>
    <w:rsid w:val="00C106F6"/>
    <w:rsid w:val="00C10FC2"/>
    <w:rsid w:val="00C139C4"/>
    <w:rsid w:val="00C1723F"/>
    <w:rsid w:val="00C17331"/>
    <w:rsid w:val="00C1789D"/>
    <w:rsid w:val="00C179C9"/>
    <w:rsid w:val="00C2233B"/>
    <w:rsid w:val="00C230DA"/>
    <w:rsid w:val="00C24D15"/>
    <w:rsid w:val="00C264FB"/>
    <w:rsid w:val="00C267E8"/>
    <w:rsid w:val="00C268C0"/>
    <w:rsid w:val="00C3135F"/>
    <w:rsid w:val="00C31426"/>
    <w:rsid w:val="00C318CA"/>
    <w:rsid w:val="00C333FE"/>
    <w:rsid w:val="00C34F52"/>
    <w:rsid w:val="00C37598"/>
    <w:rsid w:val="00C40493"/>
    <w:rsid w:val="00C41145"/>
    <w:rsid w:val="00C42B1A"/>
    <w:rsid w:val="00C4353E"/>
    <w:rsid w:val="00C46005"/>
    <w:rsid w:val="00C4736C"/>
    <w:rsid w:val="00C4766F"/>
    <w:rsid w:val="00C50F09"/>
    <w:rsid w:val="00C51632"/>
    <w:rsid w:val="00C51989"/>
    <w:rsid w:val="00C53B6B"/>
    <w:rsid w:val="00C5614B"/>
    <w:rsid w:val="00C603A1"/>
    <w:rsid w:val="00C60FB7"/>
    <w:rsid w:val="00C6104C"/>
    <w:rsid w:val="00C61488"/>
    <w:rsid w:val="00C61DD8"/>
    <w:rsid w:val="00C638A1"/>
    <w:rsid w:val="00C66DF0"/>
    <w:rsid w:val="00C67435"/>
    <w:rsid w:val="00C67B58"/>
    <w:rsid w:val="00C70112"/>
    <w:rsid w:val="00C73A85"/>
    <w:rsid w:val="00C73C81"/>
    <w:rsid w:val="00C73D17"/>
    <w:rsid w:val="00C76B1E"/>
    <w:rsid w:val="00C77B91"/>
    <w:rsid w:val="00C812A9"/>
    <w:rsid w:val="00C82387"/>
    <w:rsid w:val="00C840F4"/>
    <w:rsid w:val="00C841C8"/>
    <w:rsid w:val="00C863ED"/>
    <w:rsid w:val="00C8713A"/>
    <w:rsid w:val="00C87282"/>
    <w:rsid w:val="00C91DD3"/>
    <w:rsid w:val="00C9447A"/>
    <w:rsid w:val="00C9541F"/>
    <w:rsid w:val="00C95DA8"/>
    <w:rsid w:val="00C96246"/>
    <w:rsid w:val="00C96817"/>
    <w:rsid w:val="00CA0E66"/>
    <w:rsid w:val="00CA15AC"/>
    <w:rsid w:val="00CA1650"/>
    <w:rsid w:val="00CA1882"/>
    <w:rsid w:val="00CA1EBF"/>
    <w:rsid w:val="00CA325C"/>
    <w:rsid w:val="00CA7A55"/>
    <w:rsid w:val="00CB1B78"/>
    <w:rsid w:val="00CB3178"/>
    <w:rsid w:val="00CB3DD4"/>
    <w:rsid w:val="00CB4AE2"/>
    <w:rsid w:val="00CB4DB6"/>
    <w:rsid w:val="00CB611A"/>
    <w:rsid w:val="00CC005F"/>
    <w:rsid w:val="00CC030B"/>
    <w:rsid w:val="00CC03C1"/>
    <w:rsid w:val="00CC2652"/>
    <w:rsid w:val="00CC2D96"/>
    <w:rsid w:val="00CC4173"/>
    <w:rsid w:val="00CC4E46"/>
    <w:rsid w:val="00CC6847"/>
    <w:rsid w:val="00CC6DF3"/>
    <w:rsid w:val="00CC796B"/>
    <w:rsid w:val="00CC7DEE"/>
    <w:rsid w:val="00CD0605"/>
    <w:rsid w:val="00CD2641"/>
    <w:rsid w:val="00CD31E1"/>
    <w:rsid w:val="00CD784B"/>
    <w:rsid w:val="00CE03AC"/>
    <w:rsid w:val="00CE0A93"/>
    <w:rsid w:val="00CE0FC6"/>
    <w:rsid w:val="00CE12B8"/>
    <w:rsid w:val="00CE49C2"/>
    <w:rsid w:val="00CE5A50"/>
    <w:rsid w:val="00CE64BB"/>
    <w:rsid w:val="00CE6835"/>
    <w:rsid w:val="00CE79FB"/>
    <w:rsid w:val="00CF1629"/>
    <w:rsid w:val="00CF2307"/>
    <w:rsid w:val="00CF30DF"/>
    <w:rsid w:val="00CF3E45"/>
    <w:rsid w:val="00CF4858"/>
    <w:rsid w:val="00CF5701"/>
    <w:rsid w:val="00CF6AF3"/>
    <w:rsid w:val="00CF7E2C"/>
    <w:rsid w:val="00D03CB0"/>
    <w:rsid w:val="00D064FF"/>
    <w:rsid w:val="00D077B1"/>
    <w:rsid w:val="00D13509"/>
    <w:rsid w:val="00D14547"/>
    <w:rsid w:val="00D145A3"/>
    <w:rsid w:val="00D14D82"/>
    <w:rsid w:val="00D15527"/>
    <w:rsid w:val="00D15ACC"/>
    <w:rsid w:val="00D17B2F"/>
    <w:rsid w:val="00D2241B"/>
    <w:rsid w:val="00D22BAF"/>
    <w:rsid w:val="00D247DB"/>
    <w:rsid w:val="00D25057"/>
    <w:rsid w:val="00D25472"/>
    <w:rsid w:val="00D25AE3"/>
    <w:rsid w:val="00D278D4"/>
    <w:rsid w:val="00D317DC"/>
    <w:rsid w:val="00D31F52"/>
    <w:rsid w:val="00D356C9"/>
    <w:rsid w:val="00D40DD9"/>
    <w:rsid w:val="00D43A64"/>
    <w:rsid w:val="00D4562B"/>
    <w:rsid w:val="00D45E25"/>
    <w:rsid w:val="00D45EA0"/>
    <w:rsid w:val="00D468E6"/>
    <w:rsid w:val="00D5373E"/>
    <w:rsid w:val="00D53879"/>
    <w:rsid w:val="00D574A8"/>
    <w:rsid w:val="00D60F18"/>
    <w:rsid w:val="00D61385"/>
    <w:rsid w:val="00D61DF3"/>
    <w:rsid w:val="00D65D04"/>
    <w:rsid w:val="00D670D0"/>
    <w:rsid w:val="00D70B30"/>
    <w:rsid w:val="00D723B6"/>
    <w:rsid w:val="00D72D5F"/>
    <w:rsid w:val="00D758C4"/>
    <w:rsid w:val="00D75F35"/>
    <w:rsid w:val="00D773B1"/>
    <w:rsid w:val="00D80764"/>
    <w:rsid w:val="00D8180A"/>
    <w:rsid w:val="00D81C30"/>
    <w:rsid w:val="00D8210A"/>
    <w:rsid w:val="00D837D5"/>
    <w:rsid w:val="00D83C20"/>
    <w:rsid w:val="00D853B8"/>
    <w:rsid w:val="00D866DA"/>
    <w:rsid w:val="00D8702B"/>
    <w:rsid w:val="00D878FA"/>
    <w:rsid w:val="00D87EEC"/>
    <w:rsid w:val="00D906D7"/>
    <w:rsid w:val="00D915D6"/>
    <w:rsid w:val="00D91BE0"/>
    <w:rsid w:val="00D91D46"/>
    <w:rsid w:val="00D94234"/>
    <w:rsid w:val="00D94EFD"/>
    <w:rsid w:val="00D97B4D"/>
    <w:rsid w:val="00DA08AA"/>
    <w:rsid w:val="00DA2463"/>
    <w:rsid w:val="00DB3676"/>
    <w:rsid w:val="00DB3BF1"/>
    <w:rsid w:val="00DB6D60"/>
    <w:rsid w:val="00DB7070"/>
    <w:rsid w:val="00DB709A"/>
    <w:rsid w:val="00DB7687"/>
    <w:rsid w:val="00DB7DBA"/>
    <w:rsid w:val="00DC1222"/>
    <w:rsid w:val="00DC1E5D"/>
    <w:rsid w:val="00DC4E24"/>
    <w:rsid w:val="00DC5534"/>
    <w:rsid w:val="00DD1A35"/>
    <w:rsid w:val="00DD24EA"/>
    <w:rsid w:val="00DD2A9F"/>
    <w:rsid w:val="00DD3A71"/>
    <w:rsid w:val="00DD4022"/>
    <w:rsid w:val="00DD40E3"/>
    <w:rsid w:val="00DD51E6"/>
    <w:rsid w:val="00DD6082"/>
    <w:rsid w:val="00DE0057"/>
    <w:rsid w:val="00DE0C09"/>
    <w:rsid w:val="00DE1117"/>
    <w:rsid w:val="00DE242C"/>
    <w:rsid w:val="00DE2B24"/>
    <w:rsid w:val="00DE37D6"/>
    <w:rsid w:val="00DE4088"/>
    <w:rsid w:val="00DE545D"/>
    <w:rsid w:val="00DE727D"/>
    <w:rsid w:val="00DF00D2"/>
    <w:rsid w:val="00DF0C4D"/>
    <w:rsid w:val="00DF41FD"/>
    <w:rsid w:val="00DF46DE"/>
    <w:rsid w:val="00DF57B9"/>
    <w:rsid w:val="00E018E2"/>
    <w:rsid w:val="00E02711"/>
    <w:rsid w:val="00E0363D"/>
    <w:rsid w:val="00E043B3"/>
    <w:rsid w:val="00E04DA3"/>
    <w:rsid w:val="00E0518D"/>
    <w:rsid w:val="00E06862"/>
    <w:rsid w:val="00E10F43"/>
    <w:rsid w:val="00E146CB"/>
    <w:rsid w:val="00E160F7"/>
    <w:rsid w:val="00E20064"/>
    <w:rsid w:val="00E22BB6"/>
    <w:rsid w:val="00E22EF9"/>
    <w:rsid w:val="00E26CDD"/>
    <w:rsid w:val="00E27AB9"/>
    <w:rsid w:val="00E318F6"/>
    <w:rsid w:val="00E32F93"/>
    <w:rsid w:val="00E33D5E"/>
    <w:rsid w:val="00E340A1"/>
    <w:rsid w:val="00E34F87"/>
    <w:rsid w:val="00E352BB"/>
    <w:rsid w:val="00E36242"/>
    <w:rsid w:val="00E36DF5"/>
    <w:rsid w:val="00E37D35"/>
    <w:rsid w:val="00E40F36"/>
    <w:rsid w:val="00E41A75"/>
    <w:rsid w:val="00E41E04"/>
    <w:rsid w:val="00E421CF"/>
    <w:rsid w:val="00E42A71"/>
    <w:rsid w:val="00E43ABF"/>
    <w:rsid w:val="00E44454"/>
    <w:rsid w:val="00E44AF8"/>
    <w:rsid w:val="00E45913"/>
    <w:rsid w:val="00E45A48"/>
    <w:rsid w:val="00E46C8C"/>
    <w:rsid w:val="00E50227"/>
    <w:rsid w:val="00E507FC"/>
    <w:rsid w:val="00E509F7"/>
    <w:rsid w:val="00E51268"/>
    <w:rsid w:val="00E51C99"/>
    <w:rsid w:val="00E5241E"/>
    <w:rsid w:val="00E53FFD"/>
    <w:rsid w:val="00E5461F"/>
    <w:rsid w:val="00E562FF"/>
    <w:rsid w:val="00E60852"/>
    <w:rsid w:val="00E63437"/>
    <w:rsid w:val="00E637F7"/>
    <w:rsid w:val="00E63EE1"/>
    <w:rsid w:val="00E64A4F"/>
    <w:rsid w:val="00E6551A"/>
    <w:rsid w:val="00E706D7"/>
    <w:rsid w:val="00E729BE"/>
    <w:rsid w:val="00E74DF3"/>
    <w:rsid w:val="00E75A5C"/>
    <w:rsid w:val="00E77FEC"/>
    <w:rsid w:val="00E80ED4"/>
    <w:rsid w:val="00E8155A"/>
    <w:rsid w:val="00E81603"/>
    <w:rsid w:val="00E81FA0"/>
    <w:rsid w:val="00E83770"/>
    <w:rsid w:val="00E8706D"/>
    <w:rsid w:val="00E8761C"/>
    <w:rsid w:val="00E87B1A"/>
    <w:rsid w:val="00E915E3"/>
    <w:rsid w:val="00E91B84"/>
    <w:rsid w:val="00E92174"/>
    <w:rsid w:val="00E93CB3"/>
    <w:rsid w:val="00E955B8"/>
    <w:rsid w:val="00E97B31"/>
    <w:rsid w:val="00EB2CF9"/>
    <w:rsid w:val="00EB3A0D"/>
    <w:rsid w:val="00EB44C6"/>
    <w:rsid w:val="00EC3EBC"/>
    <w:rsid w:val="00EC5C38"/>
    <w:rsid w:val="00EC7417"/>
    <w:rsid w:val="00EC7EB8"/>
    <w:rsid w:val="00ED30D7"/>
    <w:rsid w:val="00ED3CA0"/>
    <w:rsid w:val="00ED5240"/>
    <w:rsid w:val="00ED6BF4"/>
    <w:rsid w:val="00EE27A2"/>
    <w:rsid w:val="00EE34B0"/>
    <w:rsid w:val="00EE4138"/>
    <w:rsid w:val="00EE4568"/>
    <w:rsid w:val="00EE490F"/>
    <w:rsid w:val="00EE53A5"/>
    <w:rsid w:val="00EE551B"/>
    <w:rsid w:val="00EE5F02"/>
    <w:rsid w:val="00EE6820"/>
    <w:rsid w:val="00EF242F"/>
    <w:rsid w:val="00EF3379"/>
    <w:rsid w:val="00EF33EC"/>
    <w:rsid w:val="00EF55B9"/>
    <w:rsid w:val="00EF5C59"/>
    <w:rsid w:val="00EF6728"/>
    <w:rsid w:val="00F01E3D"/>
    <w:rsid w:val="00F023E3"/>
    <w:rsid w:val="00F02564"/>
    <w:rsid w:val="00F02E35"/>
    <w:rsid w:val="00F03186"/>
    <w:rsid w:val="00F03627"/>
    <w:rsid w:val="00F038D1"/>
    <w:rsid w:val="00F06557"/>
    <w:rsid w:val="00F066B1"/>
    <w:rsid w:val="00F10BFA"/>
    <w:rsid w:val="00F11573"/>
    <w:rsid w:val="00F12569"/>
    <w:rsid w:val="00F14417"/>
    <w:rsid w:val="00F1501C"/>
    <w:rsid w:val="00F21276"/>
    <w:rsid w:val="00F21C07"/>
    <w:rsid w:val="00F22642"/>
    <w:rsid w:val="00F23C95"/>
    <w:rsid w:val="00F24CB4"/>
    <w:rsid w:val="00F27590"/>
    <w:rsid w:val="00F307B4"/>
    <w:rsid w:val="00F32DA4"/>
    <w:rsid w:val="00F4040C"/>
    <w:rsid w:val="00F45612"/>
    <w:rsid w:val="00F47F03"/>
    <w:rsid w:val="00F5098C"/>
    <w:rsid w:val="00F5255D"/>
    <w:rsid w:val="00F5425F"/>
    <w:rsid w:val="00F55CFF"/>
    <w:rsid w:val="00F5718D"/>
    <w:rsid w:val="00F57743"/>
    <w:rsid w:val="00F60679"/>
    <w:rsid w:val="00F60CB5"/>
    <w:rsid w:val="00F60FAB"/>
    <w:rsid w:val="00F62BEA"/>
    <w:rsid w:val="00F64709"/>
    <w:rsid w:val="00F73565"/>
    <w:rsid w:val="00F758A6"/>
    <w:rsid w:val="00F76296"/>
    <w:rsid w:val="00F806D3"/>
    <w:rsid w:val="00F824FE"/>
    <w:rsid w:val="00F8424E"/>
    <w:rsid w:val="00F90D62"/>
    <w:rsid w:val="00F9121B"/>
    <w:rsid w:val="00F9463C"/>
    <w:rsid w:val="00F96602"/>
    <w:rsid w:val="00FA139C"/>
    <w:rsid w:val="00FA27FE"/>
    <w:rsid w:val="00FA3A58"/>
    <w:rsid w:val="00FA4823"/>
    <w:rsid w:val="00FA5E31"/>
    <w:rsid w:val="00FA6220"/>
    <w:rsid w:val="00FA66E3"/>
    <w:rsid w:val="00FA72C5"/>
    <w:rsid w:val="00FA76F8"/>
    <w:rsid w:val="00FA7B4E"/>
    <w:rsid w:val="00FA7DB6"/>
    <w:rsid w:val="00FB1A91"/>
    <w:rsid w:val="00FB51F4"/>
    <w:rsid w:val="00FB63ED"/>
    <w:rsid w:val="00FB78AD"/>
    <w:rsid w:val="00FC0BB8"/>
    <w:rsid w:val="00FC3094"/>
    <w:rsid w:val="00FC68C2"/>
    <w:rsid w:val="00FD01CB"/>
    <w:rsid w:val="00FD15D8"/>
    <w:rsid w:val="00FD2840"/>
    <w:rsid w:val="00FD2AD0"/>
    <w:rsid w:val="00FD528A"/>
    <w:rsid w:val="00FD650B"/>
    <w:rsid w:val="00FE2C3F"/>
    <w:rsid w:val="00FE2DB0"/>
    <w:rsid w:val="00FE478F"/>
    <w:rsid w:val="00FE68A8"/>
    <w:rsid w:val="00FE7865"/>
    <w:rsid w:val="00FF05AE"/>
    <w:rsid w:val="00FF05C1"/>
    <w:rsid w:val="00FF3391"/>
    <w:rsid w:val="00FF34F0"/>
    <w:rsid w:val="00FF4508"/>
    <w:rsid w:val="00FF535C"/>
    <w:rsid w:val="00FF60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44AC3CD8"/>
  <w15:docId w15:val="{7D218B2C-543B-4F5E-BD25-B78336A26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2FDF"/>
    <w:rPr>
      <w:rFonts w:ascii="Arial" w:hAnsi="Arial"/>
      <w:color w:val="666666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2FDF"/>
    <w:pPr>
      <w:keepNext/>
      <w:keepLines/>
      <w:spacing w:before="480" w:after="0" w:line="240" w:lineRule="auto"/>
      <w:outlineLvl w:val="0"/>
    </w:pPr>
    <w:rPr>
      <w:rFonts w:eastAsiaTheme="majorEastAsia" w:cstheme="majorBidi"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62FDF"/>
    <w:pPr>
      <w:keepNext/>
      <w:keepLines/>
      <w:spacing w:before="200" w:after="0"/>
      <w:outlineLvl w:val="1"/>
    </w:pPr>
    <w:rPr>
      <w:rFonts w:eastAsiaTheme="majorEastAsia" w:cstheme="majorBidi"/>
      <w:bCs/>
      <w:i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5565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21D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4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E0F"/>
  </w:style>
  <w:style w:type="paragraph" w:styleId="Footer">
    <w:name w:val="footer"/>
    <w:basedOn w:val="Normal"/>
    <w:link w:val="FooterChar"/>
    <w:uiPriority w:val="99"/>
    <w:unhideWhenUsed/>
    <w:rsid w:val="007C4E0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E0F"/>
  </w:style>
  <w:style w:type="paragraph" w:styleId="BalloonText">
    <w:name w:val="Balloon Text"/>
    <w:basedOn w:val="Normal"/>
    <w:link w:val="BalloonTextChar"/>
    <w:uiPriority w:val="99"/>
    <w:semiHidden/>
    <w:unhideWhenUsed/>
    <w:rsid w:val="007C4E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4E0F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62FDF"/>
    <w:rPr>
      <w:rFonts w:ascii="Arial" w:eastAsiaTheme="majorEastAsia" w:hAnsi="Arial" w:cstheme="majorBidi"/>
      <w:bCs/>
      <w:color w:val="365F91" w:themeColor="accent1" w:themeShade="BF"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62FDF"/>
    <w:rPr>
      <w:rFonts w:ascii="Arial" w:eastAsiaTheme="majorEastAsia" w:hAnsi="Arial" w:cstheme="majorBidi"/>
      <w:bCs/>
      <w:i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55655"/>
    <w:rPr>
      <w:rFonts w:asciiTheme="majorHAnsi" w:eastAsiaTheme="majorEastAsia" w:hAnsiTheme="majorHAnsi" w:cstheme="majorBidi"/>
      <w:b/>
      <w:bCs/>
      <w:color w:val="4F81BD" w:themeColor="accent1"/>
      <w:sz w:val="20"/>
    </w:rPr>
  </w:style>
  <w:style w:type="paragraph" w:styleId="ListParagraph">
    <w:name w:val="List Paragraph"/>
    <w:basedOn w:val="Normal"/>
    <w:uiPriority w:val="34"/>
    <w:qFormat/>
    <w:rsid w:val="00B55655"/>
    <w:pPr>
      <w:spacing w:after="0" w:line="240" w:lineRule="auto"/>
      <w:ind w:left="720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NoSpacing">
    <w:name w:val="No Spacing"/>
    <w:link w:val="NoSpacingChar"/>
    <w:uiPriority w:val="1"/>
    <w:qFormat/>
    <w:rsid w:val="00B55655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55655"/>
    <w:rPr>
      <w:rFonts w:eastAsiaTheme="minorEastAsia"/>
    </w:rPr>
  </w:style>
  <w:style w:type="table" w:styleId="TableGrid">
    <w:name w:val="Table Grid"/>
    <w:basedOn w:val="TableNormal"/>
    <w:uiPriority w:val="59"/>
    <w:rsid w:val="00B55655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rsid w:val="00B55655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color w:val="auto"/>
      <w:sz w:val="24"/>
      <w:szCs w:val="20"/>
    </w:rPr>
  </w:style>
  <w:style w:type="paragraph" w:styleId="TOC2">
    <w:name w:val="toc 2"/>
    <w:basedOn w:val="Normal"/>
    <w:next w:val="Normal"/>
    <w:uiPriority w:val="39"/>
    <w:rsid w:val="00B55655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color w:val="auto"/>
      <w:sz w:val="22"/>
      <w:szCs w:val="20"/>
    </w:rPr>
  </w:style>
  <w:style w:type="paragraph" w:customStyle="1" w:styleId="TOCEntry">
    <w:name w:val="TOCEntry"/>
    <w:basedOn w:val="Normal"/>
    <w:rsid w:val="00B55655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color w:val="auto"/>
      <w:sz w:val="36"/>
      <w:szCs w:val="20"/>
    </w:rPr>
  </w:style>
  <w:style w:type="paragraph" w:styleId="TOC3">
    <w:name w:val="toc 3"/>
    <w:basedOn w:val="Normal"/>
    <w:next w:val="Normal"/>
    <w:uiPriority w:val="39"/>
    <w:rsid w:val="00B55655"/>
    <w:pPr>
      <w:tabs>
        <w:tab w:val="left" w:pos="1200"/>
        <w:tab w:val="right" w:leader="dot" w:pos="9360"/>
      </w:tabs>
      <w:spacing w:after="0" w:line="240" w:lineRule="exact"/>
      <w:ind w:left="480"/>
    </w:pPr>
    <w:rPr>
      <w:rFonts w:ascii="Times" w:eastAsia="Times New Roman" w:hAnsi="Times" w:cs="Times New Roman"/>
      <w:noProof/>
      <w:color w:val="auto"/>
      <w:sz w:val="22"/>
      <w:szCs w:val="20"/>
    </w:rPr>
  </w:style>
  <w:style w:type="paragraph" w:customStyle="1" w:styleId="template">
    <w:name w:val="template"/>
    <w:basedOn w:val="Normal"/>
    <w:rsid w:val="00B55655"/>
    <w:pPr>
      <w:spacing w:after="0" w:line="240" w:lineRule="exact"/>
    </w:pPr>
    <w:rPr>
      <w:rFonts w:eastAsia="Times New Roman" w:cs="Times New Roman"/>
      <w:i/>
      <w:color w:val="auto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9F738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00000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F7383"/>
    <w:rPr>
      <w:rFonts w:ascii="Courier New" w:eastAsia="Times New Roman" w:hAnsi="Courier New" w:cs="Courier New"/>
      <w:color w:val="000000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C3EBC"/>
    <w:rPr>
      <w:color w:val="0000FF"/>
      <w:u w:val="single"/>
    </w:rPr>
  </w:style>
  <w:style w:type="paragraph" w:customStyle="1" w:styleId="breakhere">
    <w:name w:val="breakhere"/>
    <w:basedOn w:val="Normal"/>
    <w:rsid w:val="00EC3EBC"/>
    <w:pPr>
      <w:pageBreakBefore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03362"/>
    <w:pPr>
      <w:spacing w:line="276" w:lineRule="auto"/>
      <w:outlineLvl w:val="9"/>
    </w:pPr>
    <w:rPr>
      <w:rFonts w:asciiTheme="majorHAnsi" w:hAnsiTheme="majorHAnsi"/>
      <w:b/>
      <w:sz w:val="28"/>
    </w:rPr>
  </w:style>
  <w:style w:type="paragraph" w:customStyle="1" w:styleId="Preface5">
    <w:name w:val="Preface 5"/>
    <w:rsid w:val="00E77FEC"/>
    <w:pPr>
      <w:numPr>
        <w:numId w:val="10"/>
      </w:numPr>
      <w:spacing w:before="160" w:after="0" w:line="240" w:lineRule="auto"/>
    </w:pPr>
    <w:rPr>
      <w:rFonts w:ascii="Times New Roman" w:eastAsia="Times New Roman" w:hAnsi="Times New Roman" w:cs="Times New Roman"/>
      <w:i/>
      <w:sz w:val="24"/>
      <w:szCs w:val="20"/>
      <w:lang w:val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B70A4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0A40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0A40"/>
    <w:rPr>
      <w:rFonts w:ascii="Arial" w:hAnsi="Arial"/>
      <w:color w:val="666666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0A4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0A40"/>
    <w:rPr>
      <w:rFonts w:ascii="Arial" w:hAnsi="Arial"/>
      <w:b/>
      <w:bCs/>
      <w:color w:val="666666"/>
      <w:sz w:val="20"/>
      <w:szCs w:val="20"/>
    </w:rPr>
  </w:style>
  <w:style w:type="paragraph" w:styleId="BodyText">
    <w:name w:val="Body Text"/>
    <w:basedOn w:val="Normal"/>
    <w:link w:val="BodyTextChar"/>
    <w:rsid w:val="00B76283"/>
    <w:pPr>
      <w:spacing w:after="0" w:line="240" w:lineRule="auto"/>
    </w:pPr>
    <w:rPr>
      <w:rFonts w:ascii="Univers" w:eastAsia="Times New Roman" w:hAnsi="Univers" w:cs="Times New Roman"/>
      <w:i/>
      <w:iCs/>
      <w:color w:val="FF0000"/>
      <w:sz w:val="22"/>
      <w:szCs w:val="24"/>
    </w:rPr>
  </w:style>
  <w:style w:type="character" w:customStyle="1" w:styleId="BodyTextChar">
    <w:name w:val="Body Text Char"/>
    <w:basedOn w:val="DefaultParagraphFont"/>
    <w:link w:val="BodyText"/>
    <w:rsid w:val="00B76283"/>
    <w:rPr>
      <w:rFonts w:ascii="Univers" w:eastAsia="Times New Roman" w:hAnsi="Univers" w:cs="Times New Roman"/>
      <w:i/>
      <w:iCs/>
      <w:color w:val="FF0000"/>
      <w:szCs w:val="24"/>
    </w:rPr>
  </w:style>
  <w:style w:type="character" w:styleId="PlaceholderText">
    <w:name w:val="Placeholder Text"/>
    <w:basedOn w:val="DefaultParagraphFont"/>
    <w:uiPriority w:val="99"/>
    <w:semiHidden/>
    <w:rsid w:val="00375D69"/>
    <w:rPr>
      <w:color w:val="808080"/>
    </w:rPr>
  </w:style>
  <w:style w:type="character" w:customStyle="1" w:styleId="Heading4Char">
    <w:name w:val="Heading 4 Char"/>
    <w:basedOn w:val="DefaultParagraphFont"/>
    <w:link w:val="Heading4"/>
    <w:uiPriority w:val="9"/>
    <w:rsid w:val="00521DFD"/>
    <w:rPr>
      <w:rFonts w:asciiTheme="majorHAnsi" w:eastAsiaTheme="majorEastAsia" w:hAnsiTheme="majorHAnsi" w:cstheme="majorBidi"/>
      <w:i/>
      <w:iCs/>
      <w:color w:val="365F91" w:themeColor="accent1" w:themeShade="BF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86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47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1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2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366825">
                  <w:marLeft w:val="0"/>
                  <w:marRight w:val="0"/>
                  <w:marTop w:val="0"/>
                  <w:marBottom w:val="0"/>
                  <w:divBdr>
                    <w:top w:val="single" w:sz="6" w:space="8" w:color="F26722"/>
                    <w:left w:val="single" w:sz="6" w:space="8" w:color="F26722"/>
                    <w:bottom w:val="single" w:sz="6" w:space="8" w:color="F26722"/>
                    <w:right w:val="single" w:sz="6" w:space="8" w:color="F26722"/>
                  </w:divBdr>
                  <w:divsChild>
                    <w:div w:id="247661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893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1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9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0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70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9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9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14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yperlink" Target="mailto:Art.Schwartz@baycare.org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liff%20Patton\AppData\Local\Microsoft\Windows\Temporary%20Internet%20Files\Content.Outlook\4E5PB2ED\Requirements%20Template%20(2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FBC8C3A14C44C94B028AF619EEBD5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D9DDAF7-877D-4313-ABAE-AA9F54E09D10}"/>
      </w:docPartPr>
      <w:docPartBody>
        <w:p w:rsidR="0080468A" w:rsidRDefault="006B3865">
          <w:pPr>
            <w:pStyle w:val="FFBC8C3A14C44C94B028AF619EEBD5F7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DF47555FE73E433883998E3693DFE1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1D33FE-7078-44E1-8CB6-BC3BB05FCB7A}"/>
      </w:docPartPr>
      <w:docPartBody>
        <w:p w:rsidR="0080468A" w:rsidRDefault="006B3865">
          <w:pPr>
            <w:pStyle w:val="DF47555FE73E433883998E3693DFE140"/>
          </w:pPr>
          <w:r w:rsidRPr="001F26C5">
            <w:rPr>
              <w:rStyle w:val="PlaceholderText"/>
            </w:rPr>
            <w:t>Click here to enter a date.</w:t>
          </w:r>
        </w:p>
      </w:docPartBody>
    </w:docPart>
    <w:docPart>
      <w:docPartPr>
        <w:name w:val="480A4568262349F4B1C1232434AC557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60FEE7F-39F9-40F3-B4B6-C83B85431484}"/>
      </w:docPartPr>
      <w:docPartBody>
        <w:p w:rsidR="0080468A" w:rsidRDefault="006B3865">
          <w:pPr>
            <w:pStyle w:val="480A4568262349F4B1C1232434AC557D"/>
          </w:pPr>
          <w:r w:rsidRPr="001F26C5">
            <w:rPr>
              <w:rStyle w:val="PlaceholderText"/>
            </w:rPr>
            <w:t>Click here to enter a date.</w:t>
          </w:r>
        </w:p>
      </w:docPartBody>
    </w:docPart>
    <w:docPart>
      <w:docPartPr>
        <w:name w:val="158CCE9E77454304A3DBCB02015AD8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45A54-8218-42F9-AD8A-2E398BA426E8}"/>
      </w:docPartPr>
      <w:docPartBody>
        <w:p w:rsidR="0080468A" w:rsidRDefault="006B3865">
          <w:pPr>
            <w:pStyle w:val="158CCE9E77454304A3DBCB02015AD8CA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3043406504534198A0FFB956A285420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0A86C1-5B62-4C25-9E32-280748D6B782}"/>
      </w:docPartPr>
      <w:docPartBody>
        <w:p w:rsidR="0080468A" w:rsidRDefault="006B3865">
          <w:pPr>
            <w:pStyle w:val="3043406504534198A0FFB956A285420A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7880DE2209CC44BFA545A0F9049C534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F9D721D-78FC-47C4-B728-A875951E56FD}"/>
      </w:docPartPr>
      <w:docPartBody>
        <w:p w:rsidR="0080468A" w:rsidRDefault="006B3865">
          <w:pPr>
            <w:pStyle w:val="7880DE2209CC44BFA545A0F9049C5348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8FACB748D69C4E4185622543D15F2CB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4E1A0A-7A51-49A6-B114-89379A37F422}"/>
      </w:docPartPr>
      <w:docPartBody>
        <w:p w:rsidR="0080468A" w:rsidRDefault="006B3865">
          <w:pPr>
            <w:pStyle w:val="8FACB748D69C4E4185622543D15F2CB2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3C798B5C3D4E40F4B567B3B3F952A3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5AC63-70C9-4462-94CF-8024F9668567}"/>
      </w:docPartPr>
      <w:docPartBody>
        <w:p w:rsidR="0080468A" w:rsidRDefault="006B3865">
          <w:pPr>
            <w:pStyle w:val="3C798B5C3D4E40F4B567B3B3F952A3FD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B5248CE7480D496599C93E23CE404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CA545-AB0C-40CF-87A0-3339A8270DD9}"/>
      </w:docPartPr>
      <w:docPartBody>
        <w:p w:rsidR="0080468A" w:rsidRDefault="0080468A" w:rsidP="0080468A">
          <w:pPr>
            <w:pStyle w:val="B5248CE7480D496599C93E23CE4044AD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32125AE5D0264BB6B2752D33792A06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528FC-2F30-4960-B4B0-F8C336E81C2E}"/>
      </w:docPartPr>
      <w:docPartBody>
        <w:p w:rsidR="0080468A" w:rsidRDefault="0080468A" w:rsidP="0080468A">
          <w:pPr>
            <w:pStyle w:val="32125AE5D0264BB6B2752D33792A068B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A916A2E98EF14D0BB9EEC659B184741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1CDAC9-A893-410C-B01B-4C767A60260B}"/>
      </w:docPartPr>
      <w:docPartBody>
        <w:p w:rsidR="0080468A" w:rsidRDefault="0080468A" w:rsidP="0080468A">
          <w:pPr>
            <w:pStyle w:val="A916A2E98EF14D0BB9EEC659B184741D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9131956D007D45259922F9C791FE6F0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58E09D-285D-4462-BAD8-4FC587F4E881}"/>
      </w:docPartPr>
      <w:docPartBody>
        <w:p w:rsidR="0080468A" w:rsidRDefault="0080468A" w:rsidP="0080468A">
          <w:pPr>
            <w:pStyle w:val="9131956D007D45259922F9C791FE6F0E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1CB98D166FEC493DAD34DE02B59063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A7D2E2-ACAC-40A9-B580-A4632E2E02BC}"/>
      </w:docPartPr>
      <w:docPartBody>
        <w:p w:rsidR="0080468A" w:rsidRDefault="0080468A" w:rsidP="0080468A">
          <w:pPr>
            <w:pStyle w:val="1CB98D166FEC493DAD34DE02B5906314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3AF64666CE124171B9DC5368CD9FE07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DD9998-2D2C-45F4-97DD-A217E7DBC9FD}"/>
      </w:docPartPr>
      <w:docPartBody>
        <w:p w:rsidR="0080468A" w:rsidRDefault="0080468A" w:rsidP="0080468A">
          <w:pPr>
            <w:pStyle w:val="3AF64666CE124171B9DC5368CD9FE075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533F920C081443FE88C8F825093466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010F75-DEA4-4745-A22A-7766D8468798}"/>
      </w:docPartPr>
      <w:docPartBody>
        <w:p w:rsidR="0080468A" w:rsidRDefault="0080468A" w:rsidP="0080468A">
          <w:pPr>
            <w:pStyle w:val="533F920C081443FE88C8F82509346603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82E348839351479E87C34645C1C074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1B0814-2928-4D84-9B7B-D8E6AEA800E5}"/>
      </w:docPartPr>
      <w:docPartBody>
        <w:p w:rsidR="0080468A" w:rsidRDefault="0080468A" w:rsidP="0080468A">
          <w:pPr>
            <w:pStyle w:val="82E348839351479E87C34645C1C074C7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19FFC0626D6F4D998DEBCD23F3B82C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71B5A-12AD-4F6A-A159-A4BBADB070E0}"/>
      </w:docPartPr>
      <w:docPartBody>
        <w:p w:rsidR="004F651F" w:rsidRDefault="004F651F" w:rsidP="004F651F">
          <w:pPr>
            <w:pStyle w:val="19FFC0626D6F4D998DEBCD23F3B82C4C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B36CADC000F843049D5CC51D4A70811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67459E-A425-4D24-9F02-349F5C0A1047}"/>
      </w:docPartPr>
      <w:docPartBody>
        <w:p w:rsidR="006122CA" w:rsidRDefault="004F651F" w:rsidP="004F651F">
          <w:pPr>
            <w:pStyle w:val="B36CADC000F843049D5CC51D4A708119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9A356B4A4D9E4861B386A0541D7CD5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EC1F05-10B9-45A1-A534-E010E0A3C6E2}"/>
      </w:docPartPr>
      <w:docPartBody>
        <w:p w:rsidR="006122CA" w:rsidRDefault="004F651F" w:rsidP="004F651F">
          <w:pPr>
            <w:pStyle w:val="9A356B4A4D9E4861B386A0541D7CD535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071D98C3367747F4A0513A6D6A72DF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BE50517-05D3-4C69-9666-1B2B56E5D0C9}"/>
      </w:docPartPr>
      <w:docPartBody>
        <w:p w:rsidR="006122CA" w:rsidRDefault="004F651F" w:rsidP="004F651F">
          <w:pPr>
            <w:pStyle w:val="071D98C3367747F4A0513A6D6A72DFC9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9E020394D4D641EC80DCB7121224384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85E9F7-3FC4-41D0-A0BA-887C7EE00769}"/>
      </w:docPartPr>
      <w:docPartBody>
        <w:p w:rsidR="006122CA" w:rsidRDefault="004F651F" w:rsidP="004F651F">
          <w:pPr>
            <w:pStyle w:val="9E020394D4D641EC80DCB7121224384A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957A835F267642978642064417668DD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B5C7AD-5BB5-45D4-8BD2-9A75D9A762DD}"/>
      </w:docPartPr>
      <w:docPartBody>
        <w:p w:rsidR="006122CA" w:rsidRDefault="004F651F" w:rsidP="004F651F">
          <w:pPr>
            <w:pStyle w:val="957A835F267642978642064417668DD1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066D5E4968F943AE9ABD70F00A2122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D23C95-0D7D-41B8-B934-989ED9F7CB8B}"/>
      </w:docPartPr>
      <w:docPartBody>
        <w:p w:rsidR="006122CA" w:rsidRDefault="004F651F" w:rsidP="004F651F">
          <w:pPr>
            <w:pStyle w:val="066D5E4968F943AE9ABD70F00A2122FE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00F67C946811434CB2EC258E94CEBB9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2BBAAE-C4BB-40F6-A300-12CFED838C41}"/>
      </w:docPartPr>
      <w:docPartBody>
        <w:p w:rsidR="006122CA" w:rsidRDefault="004F651F" w:rsidP="004F651F">
          <w:pPr>
            <w:pStyle w:val="00F67C946811434CB2EC258E94CEBB99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A8E248D793B646E7BBFB6D6F4835253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917764-EEFB-4925-9DBF-6AADCD5FD4C7}"/>
      </w:docPartPr>
      <w:docPartBody>
        <w:p w:rsidR="006122CA" w:rsidRDefault="004F651F" w:rsidP="004F651F">
          <w:pPr>
            <w:pStyle w:val="A8E248D793B646E7BBFB6D6F48352537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BBCDBC8C3C994B72805ADEFD512A823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F88EF6-CF5C-4C51-A8AC-B31087478E87}"/>
      </w:docPartPr>
      <w:docPartBody>
        <w:p w:rsidR="006122CA" w:rsidRDefault="004F651F" w:rsidP="004F651F">
          <w:pPr>
            <w:pStyle w:val="BBCDBC8C3C994B72805ADEFD512A8235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659F4AAF7E22483CB32A9766C1247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04FB05-D880-4373-9FAF-C3D518904EE8}"/>
      </w:docPartPr>
      <w:docPartBody>
        <w:p w:rsidR="006122CA" w:rsidRDefault="004F651F" w:rsidP="004F651F">
          <w:pPr>
            <w:pStyle w:val="659F4AAF7E22483CB32A9766C124727C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086AB07AE95C437395881518CE5F9E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6E99F1B-F87F-449D-B806-CC26DCACA273}"/>
      </w:docPartPr>
      <w:docPartBody>
        <w:p w:rsidR="006122CA" w:rsidRDefault="004F651F" w:rsidP="004F651F">
          <w:pPr>
            <w:pStyle w:val="086AB07AE95C437395881518CE5F9E3B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2B2DC7E0B24F4193B705C24995B636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C5DF6F-C442-4C22-9023-C38C5F77E016}"/>
      </w:docPartPr>
      <w:docPartBody>
        <w:p w:rsidR="006122CA" w:rsidRDefault="004F651F" w:rsidP="004F651F">
          <w:pPr>
            <w:pStyle w:val="2B2DC7E0B24F4193B705C24995B636FC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4BE787C7B183440E916BF5957C791F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F2E7C68-A26A-43F7-9770-8DA8911D0485}"/>
      </w:docPartPr>
      <w:docPartBody>
        <w:p w:rsidR="006122CA" w:rsidRDefault="004F651F" w:rsidP="004F651F">
          <w:pPr>
            <w:pStyle w:val="4BE787C7B183440E916BF5957C791FE8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FB0AE07D4A754937A72251522471572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27017B-AB46-438A-A6A4-7667FA6144E9}"/>
      </w:docPartPr>
      <w:docPartBody>
        <w:p w:rsidR="006122CA" w:rsidRDefault="004F651F" w:rsidP="004F651F">
          <w:pPr>
            <w:pStyle w:val="FB0AE07D4A754937A72251522471572B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CBC02AD1C1F84410B68980AB1CBB847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12FCD6-5C4B-480B-84A9-CDC8568254DC}"/>
      </w:docPartPr>
      <w:docPartBody>
        <w:p w:rsidR="006122CA" w:rsidRDefault="004F651F" w:rsidP="004F651F">
          <w:pPr>
            <w:pStyle w:val="CBC02AD1C1F84410B68980AB1CBB847B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C721A349F41344AAA863035A0E4ACC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DD254D8-BDC2-4BB9-9EE2-911DC3DB2928}"/>
      </w:docPartPr>
      <w:docPartBody>
        <w:p w:rsidR="006122CA" w:rsidRDefault="004F651F" w:rsidP="004F651F">
          <w:pPr>
            <w:pStyle w:val="C721A349F41344AAA863035A0E4ACCB4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962D3671CA7B441BABAA7B21006900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0450122-D1F0-4C49-8518-436A3356FB1B}"/>
      </w:docPartPr>
      <w:docPartBody>
        <w:p w:rsidR="006122CA" w:rsidRDefault="004F651F" w:rsidP="004F651F">
          <w:pPr>
            <w:pStyle w:val="962D3671CA7B441BABAA7B21006900A5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EC87C2AB944D4FF693C1893EC4150D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ECE4F-77BE-4CCF-9E1D-F0CDB34C036A}"/>
      </w:docPartPr>
      <w:docPartBody>
        <w:p w:rsidR="006122CA" w:rsidRDefault="004F651F" w:rsidP="004F651F">
          <w:pPr>
            <w:pStyle w:val="EC87C2AB944D4FF693C1893EC4150D3B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B78E93A8AB8A49B789F337E15B4DB2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7207501-85D3-49A7-B222-93FEBB137673}"/>
      </w:docPartPr>
      <w:docPartBody>
        <w:p w:rsidR="006122CA" w:rsidRDefault="004F651F" w:rsidP="004F651F">
          <w:pPr>
            <w:pStyle w:val="B78E93A8AB8A49B789F337E15B4DB257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73318AFB4DDE4355B36CBD6A2A48B56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D390FEA-15EB-45F3-94FC-9CC24EAE7A90}"/>
      </w:docPartPr>
      <w:docPartBody>
        <w:p w:rsidR="006122CA" w:rsidRDefault="004F651F" w:rsidP="004F651F">
          <w:pPr>
            <w:pStyle w:val="73318AFB4DDE4355B36CBD6A2A48B56B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959595303FC2434A999194BC691D3A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FA7D86-5F6D-4572-9AE1-4A44A39BABBB}"/>
      </w:docPartPr>
      <w:docPartBody>
        <w:p w:rsidR="006122CA" w:rsidRDefault="004F651F" w:rsidP="004F651F">
          <w:pPr>
            <w:pStyle w:val="959595303FC2434A999194BC691D3A74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9149CBB802A24FD7B317CE17F2C6E5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DE188A-6300-4C7A-8383-72D1B2522774}"/>
      </w:docPartPr>
      <w:docPartBody>
        <w:p w:rsidR="006122CA" w:rsidRDefault="004F651F" w:rsidP="004F651F">
          <w:pPr>
            <w:pStyle w:val="9149CBB802A24FD7B317CE17F2C6E572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D17DB4B15B994B6B9D85325E82AB3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1C7F81-9D66-4101-B8EA-2EA4544F5C6A}"/>
      </w:docPartPr>
      <w:docPartBody>
        <w:p w:rsidR="006122CA" w:rsidRDefault="004F651F" w:rsidP="004F651F">
          <w:pPr>
            <w:pStyle w:val="D17DB4B15B994B6B9D85325E82AB33C2"/>
          </w:pPr>
          <w:r w:rsidRPr="001F26C5">
            <w:rPr>
              <w:rStyle w:val="PlaceholderText"/>
            </w:rPr>
            <w:t>Click here to enter text.</w:t>
          </w:r>
        </w:p>
      </w:docPartBody>
    </w:docPart>
    <w:docPart>
      <w:docPartPr>
        <w:name w:val="25E39BFCB1E94BAE831AC4D706E5174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EC47BC-6C1E-4527-A949-1CD95E5F4EE2}"/>
      </w:docPartPr>
      <w:docPartBody>
        <w:p w:rsidR="006122CA" w:rsidRDefault="004F651F" w:rsidP="004F651F">
          <w:pPr>
            <w:pStyle w:val="25E39BFCB1E94BAE831AC4D706E51749"/>
          </w:pPr>
          <w:r w:rsidRPr="001F26C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nivers">
    <w:altName w:val="Arial"/>
    <w:charset w:val="00"/>
    <w:family w:val="swiss"/>
    <w:pitch w:val="variable"/>
    <w:sig w:usb0="00000007" w:usb1="00000000" w:usb2="00000000" w:usb3="00000000" w:csb0="0000001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3865"/>
    <w:rsid w:val="004F651F"/>
    <w:rsid w:val="006122CA"/>
    <w:rsid w:val="006707F0"/>
    <w:rsid w:val="006B3865"/>
    <w:rsid w:val="0080468A"/>
    <w:rsid w:val="00B80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F651F"/>
    <w:rPr>
      <w:color w:val="808080"/>
    </w:rPr>
  </w:style>
  <w:style w:type="paragraph" w:customStyle="1" w:styleId="FFBC8C3A14C44C94B028AF619EEBD5F7">
    <w:name w:val="FFBC8C3A14C44C94B028AF619EEBD5F7"/>
  </w:style>
  <w:style w:type="paragraph" w:customStyle="1" w:styleId="DF47555FE73E433883998E3693DFE140">
    <w:name w:val="DF47555FE73E433883998E3693DFE140"/>
  </w:style>
  <w:style w:type="paragraph" w:customStyle="1" w:styleId="480A4568262349F4B1C1232434AC557D">
    <w:name w:val="480A4568262349F4B1C1232434AC557D"/>
  </w:style>
  <w:style w:type="paragraph" w:customStyle="1" w:styleId="158CCE9E77454304A3DBCB02015AD8CA">
    <w:name w:val="158CCE9E77454304A3DBCB02015AD8CA"/>
  </w:style>
  <w:style w:type="paragraph" w:customStyle="1" w:styleId="3043406504534198A0FFB956A285420A">
    <w:name w:val="3043406504534198A0FFB956A285420A"/>
  </w:style>
  <w:style w:type="paragraph" w:customStyle="1" w:styleId="7880DE2209CC44BFA545A0F9049C5348">
    <w:name w:val="7880DE2209CC44BFA545A0F9049C5348"/>
  </w:style>
  <w:style w:type="paragraph" w:customStyle="1" w:styleId="8FACB748D69C4E4185622543D15F2CB2">
    <w:name w:val="8FACB748D69C4E4185622543D15F2CB2"/>
  </w:style>
  <w:style w:type="paragraph" w:customStyle="1" w:styleId="F6F63A5FB94C46CB820767B6E83D1261">
    <w:name w:val="F6F63A5FB94C46CB820767B6E83D1261"/>
  </w:style>
  <w:style w:type="paragraph" w:customStyle="1" w:styleId="618742B8A56244648F85D26C0A59C827">
    <w:name w:val="618742B8A56244648F85D26C0A59C827"/>
  </w:style>
  <w:style w:type="paragraph" w:customStyle="1" w:styleId="2ECD24D7E16B41E3B186D2206B40A4AB">
    <w:name w:val="2ECD24D7E16B41E3B186D2206B40A4AB"/>
  </w:style>
  <w:style w:type="paragraph" w:customStyle="1" w:styleId="3C798B5C3D4E40F4B567B3B3F952A3FD">
    <w:name w:val="3C798B5C3D4E40F4B567B3B3F952A3FD"/>
  </w:style>
  <w:style w:type="paragraph" w:customStyle="1" w:styleId="11717C27B7C944B59C26FEC615D54C9E">
    <w:name w:val="11717C27B7C944B59C26FEC615D54C9E"/>
  </w:style>
  <w:style w:type="paragraph" w:customStyle="1" w:styleId="C769706330DD4DBD97A4D947EB3A81DA">
    <w:name w:val="C769706330DD4DBD97A4D947EB3A81DA"/>
  </w:style>
  <w:style w:type="paragraph" w:customStyle="1" w:styleId="B4428511912E4351A95AF8FAC6D30F87">
    <w:name w:val="B4428511912E4351A95AF8FAC6D30F87"/>
  </w:style>
  <w:style w:type="paragraph" w:customStyle="1" w:styleId="F02BE30CF31F4026AF8F54B15780F153">
    <w:name w:val="F02BE30CF31F4026AF8F54B15780F153"/>
  </w:style>
  <w:style w:type="paragraph" w:customStyle="1" w:styleId="4A8D553C350246BBA54A1A9154CFD20E">
    <w:name w:val="4A8D553C350246BBA54A1A9154CFD20E"/>
  </w:style>
  <w:style w:type="paragraph" w:customStyle="1" w:styleId="B5248CE7480D496599C93E23CE4044AD">
    <w:name w:val="B5248CE7480D496599C93E23CE4044AD"/>
    <w:rsid w:val="0080468A"/>
  </w:style>
  <w:style w:type="paragraph" w:customStyle="1" w:styleId="32125AE5D0264BB6B2752D33792A068B">
    <w:name w:val="32125AE5D0264BB6B2752D33792A068B"/>
    <w:rsid w:val="0080468A"/>
  </w:style>
  <w:style w:type="paragraph" w:customStyle="1" w:styleId="A916A2E98EF14D0BB9EEC659B184741D">
    <w:name w:val="A916A2E98EF14D0BB9EEC659B184741D"/>
    <w:rsid w:val="0080468A"/>
  </w:style>
  <w:style w:type="paragraph" w:customStyle="1" w:styleId="9131956D007D45259922F9C791FE6F0E">
    <w:name w:val="9131956D007D45259922F9C791FE6F0E"/>
    <w:rsid w:val="0080468A"/>
  </w:style>
  <w:style w:type="paragraph" w:customStyle="1" w:styleId="E8028A12F6BA464186953392BC55C1BF">
    <w:name w:val="E8028A12F6BA464186953392BC55C1BF"/>
    <w:rsid w:val="0080468A"/>
  </w:style>
  <w:style w:type="paragraph" w:customStyle="1" w:styleId="82203E0A18A7479FA611475D206584D2">
    <w:name w:val="82203E0A18A7479FA611475D206584D2"/>
    <w:rsid w:val="0080468A"/>
  </w:style>
  <w:style w:type="paragraph" w:customStyle="1" w:styleId="9FBF6E53BBBA455DB52B4EF3A57F0523">
    <w:name w:val="9FBF6E53BBBA455DB52B4EF3A57F0523"/>
    <w:rsid w:val="0080468A"/>
  </w:style>
  <w:style w:type="paragraph" w:customStyle="1" w:styleId="526668AF9AAA419B89A74052FC5A51DA">
    <w:name w:val="526668AF9AAA419B89A74052FC5A51DA"/>
    <w:rsid w:val="0080468A"/>
  </w:style>
  <w:style w:type="paragraph" w:customStyle="1" w:styleId="1CB98D166FEC493DAD34DE02B5906314">
    <w:name w:val="1CB98D166FEC493DAD34DE02B5906314"/>
    <w:rsid w:val="0080468A"/>
  </w:style>
  <w:style w:type="paragraph" w:customStyle="1" w:styleId="3AF64666CE124171B9DC5368CD9FE075">
    <w:name w:val="3AF64666CE124171B9DC5368CD9FE075"/>
    <w:rsid w:val="0080468A"/>
  </w:style>
  <w:style w:type="paragraph" w:customStyle="1" w:styleId="43B6A9F08F2F483F898CCD70A7974400">
    <w:name w:val="43B6A9F08F2F483F898CCD70A7974400"/>
    <w:rsid w:val="0080468A"/>
  </w:style>
  <w:style w:type="paragraph" w:customStyle="1" w:styleId="3C28A79B35A841048C71F57AA811CE92">
    <w:name w:val="3C28A79B35A841048C71F57AA811CE92"/>
    <w:rsid w:val="0080468A"/>
  </w:style>
  <w:style w:type="paragraph" w:customStyle="1" w:styleId="6B2847227A3641E1801EE49F25A36CBF">
    <w:name w:val="6B2847227A3641E1801EE49F25A36CBF"/>
    <w:rsid w:val="0080468A"/>
  </w:style>
  <w:style w:type="paragraph" w:customStyle="1" w:styleId="49B41301EE2E41638769216A15FC187F">
    <w:name w:val="49B41301EE2E41638769216A15FC187F"/>
    <w:rsid w:val="0080468A"/>
  </w:style>
  <w:style w:type="paragraph" w:customStyle="1" w:styleId="533F920C081443FE88C8F82509346603">
    <w:name w:val="533F920C081443FE88C8F82509346603"/>
    <w:rsid w:val="0080468A"/>
  </w:style>
  <w:style w:type="paragraph" w:customStyle="1" w:styleId="026E7A78A5184D1DA5997A8677493A06">
    <w:name w:val="026E7A78A5184D1DA5997A8677493A06"/>
    <w:rsid w:val="0080468A"/>
  </w:style>
  <w:style w:type="paragraph" w:customStyle="1" w:styleId="F941FCCA3AD04D6D8F7DDC5363AEC885">
    <w:name w:val="F941FCCA3AD04D6D8F7DDC5363AEC885"/>
    <w:rsid w:val="0080468A"/>
  </w:style>
  <w:style w:type="paragraph" w:customStyle="1" w:styleId="82E348839351479E87C34645C1C074C7">
    <w:name w:val="82E348839351479E87C34645C1C074C7"/>
    <w:rsid w:val="0080468A"/>
  </w:style>
  <w:style w:type="paragraph" w:customStyle="1" w:styleId="19FFC0626D6F4D998DEBCD23F3B82C4C">
    <w:name w:val="19FFC0626D6F4D998DEBCD23F3B82C4C"/>
    <w:rsid w:val="004F651F"/>
  </w:style>
  <w:style w:type="paragraph" w:customStyle="1" w:styleId="44F4C45811A246CBAAB2AE4E19C9DBC3">
    <w:name w:val="44F4C45811A246CBAAB2AE4E19C9DBC3"/>
    <w:rsid w:val="004F651F"/>
  </w:style>
  <w:style w:type="paragraph" w:customStyle="1" w:styleId="ED715608DD0D4522B0003AEA31FD7D0C">
    <w:name w:val="ED715608DD0D4522B0003AEA31FD7D0C"/>
    <w:rsid w:val="004F651F"/>
  </w:style>
  <w:style w:type="paragraph" w:customStyle="1" w:styleId="514CBE57765C451B9B8D5902B6509805">
    <w:name w:val="514CBE57765C451B9B8D5902B6509805"/>
    <w:rsid w:val="004F651F"/>
  </w:style>
  <w:style w:type="paragraph" w:customStyle="1" w:styleId="D8DA6DF7C3B2434884FFE8FCEE61148A">
    <w:name w:val="D8DA6DF7C3B2434884FFE8FCEE61148A"/>
    <w:rsid w:val="004F651F"/>
  </w:style>
  <w:style w:type="paragraph" w:customStyle="1" w:styleId="B36CADC000F843049D5CC51D4A708119">
    <w:name w:val="B36CADC000F843049D5CC51D4A708119"/>
    <w:rsid w:val="004F651F"/>
  </w:style>
  <w:style w:type="paragraph" w:customStyle="1" w:styleId="9A356B4A4D9E4861B386A0541D7CD535">
    <w:name w:val="9A356B4A4D9E4861B386A0541D7CD535"/>
    <w:rsid w:val="004F651F"/>
  </w:style>
  <w:style w:type="paragraph" w:customStyle="1" w:styleId="071D98C3367747F4A0513A6D6A72DFC9">
    <w:name w:val="071D98C3367747F4A0513A6D6A72DFC9"/>
    <w:rsid w:val="004F651F"/>
  </w:style>
  <w:style w:type="paragraph" w:customStyle="1" w:styleId="9E020394D4D641EC80DCB7121224384A">
    <w:name w:val="9E020394D4D641EC80DCB7121224384A"/>
    <w:rsid w:val="004F651F"/>
  </w:style>
  <w:style w:type="paragraph" w:customStyle="1" w:styleId="CE04446004DC48159777BA3552B6117C">
    <w:name w:val="CE04446004DC48159777BA3552B6117C"/>
    <w:rsid w:val="004F651F"/>
  </w:style>
  <w:style w:type="paragraph" w:customStyle="1" w:styleId="2B04F749FABA4B3BB2A18C61F7CC5E1E">
    <w:name w:val="2B04F749FABA4B3BB2A18C61F7CC5E1E"/>
    <w:rsid w:val="004F651F"/>
  </w:style>
  <w:style w:type="paragraph" w:customStyle="1" w:styleId="957A835F267642978642064417668DD1">
    <w:name w:val="957A835F267642978642064417668DD1"/>
    <w:rsid w:val="004F651F"/>
  </w:style>
  <w:style w:type="paragraph" w:customStyle="1" w:styleId="066D5E4968F943AE9ABD70F00A2122FE">
    <w:name w:val="066D5E4968F943AE9ABD70F00A2122FE"/>
    <w:rsid w:val="004F651F"/>
  </w:style>
  <w:style w:type="paragraph" w:customStyle="1" w:styleId="17E9B25140F64AD49B56F89265B02D61">
    <w:name w:val="17E9B25140F64AD49B56F89265B02D61"/>
    <w:rsid w:val="004F651F"/>
  </w:style>
  <w:style w:type="paragraph" w:customStyle="1" w:styleId="A8045261CA1E47EDA82A93CDCADF9A10">
    <w:name w:val="A8045261CA1E47EDA82A93CDCADF9A10"/>
    <w:rsid w:val="004F651F"/>
  </w:style>
  <w:style w:type="paragraph" w:customStyle="1" w:styleId="00F67C946811434CB2EC258E94CEBB99">
    <w:name w:val="00F67C946811434CB2EC258E94CEBB99"/>
    <w:rsid w:val="004F651F"/>
  </w:style>
  <w:style w:type="paragraph" w:customStyle="1" w:styleId="A8E248D793B646E7BBFB6D6F48352537">
    <w:name w:val="A8E248D793B646E7BBFB6D6F48352537"/>
    <w:rsid w:val="004F651F"/>
  </w:style>
  <w:style w:type="paragraph" w:customStyle="1" w:styleId="BBCDBC8C3C994B72805ADEFD512A8235">
    <w:name w:val="BBCDBC8C3C994B72805ADEFD512A8235"/>
    <w:rsid w:val="004F651F"/>
  </w:style>
  <w:style w:type="paragraph" w:customStyle="1" w:styleId="659F4AAF7E22483CB32A9766C124727C">
    <w:name w:val="659F4AAF7E22483CB32A9766C124727C"/>
    <w:rsid w:val="004F651F"/>
  </w:style>
  <w:style w:type="paragraph" w:customStyle="1" w:styleId="086AB07AE95C437395881518CE5F9E3B">
    <w:name w:val="086AB07AE95C437395881518CE5F9E3B"/>
    <w:rsid w:val="004F651F"/>
  </w:style>
  <w:style w:type="paragraph" w:customStyle="1" w:styleId="2B2DC7E0B24F4193B705C24995B636FC">
    <w:name w:val="2B2DC7E0B24F4193B705C24995B636FC"/>
    <w:rsid w:val="004F651F"/>
  </w:style>
  <w:style w:type="paragraph" w:customStyle="1" w:styleId="4BE787C7B183440E916BF5957C791FE8">
    <w:name w:val="4BE787C7B183440E916BF5957C791FE8"/>
    <w:rsid w:val="004F651F"/>
  </w:style>
  <w:style w:type="paragraph" w:customStyle="1" w:styleId="FB0AE07D4A754937A72251522471572B">
    <w:name w:val="FB0AE07D4A754937A72251522471572B"/>
    <w:rsid w:val="004F651F"/>
  </w:style>
  <w:style w:type="paragraph" w:customStyle="1" w:styleId="CBC02AD1C1F84410B68980AB1CBB847B">
    <w:name w:val="CBC02AD1C1F84410B68980AB1CBB847B"/>
    <w:rsid w:val="004F651F"/>
  </w:style>
  <w:style w:type="paragraph" w:customStyle="1" w:styleId="C721A349F41344AAA863035A0E4ACCB4">
    <w:name w:val="C721A349F41344AAA863035A0E4ACCB4"/>
    <w:rsid w:val="004F651F"/>
  </w:style>
  <w:style w:type="paragraph" w:customStyle="1" w:styleId="962D3671CA7B441BABAA7B21006900A5">
    <w:name w:val="962D3671CA7B441BABAA7B21006900A5"/>
    <w:rsid w:val="004F651F"/>
  </w:style>
  <w:style w:type="paragraph" w:customStyle="1" w:styleId="EC87C2AB944D4FF693C1893EC4150D3B">
    <w:name w:val="EC87C2AB944D4FF693C1893EC4150D3B"/>
    <w:rsid w:val="004F651F"/>
  </w:style>
  <w:style w:type="paragraph" w:customStyle="1" w:styleId="B78E93A8AB8A49B789F337E15B4DB257">
    <w:name w:val="B78E93A8AB8A49B789F337E15B4DB257"/>
    <w:rsid w:val="004F651F"/>
  </w:style>
  <w:style w:type="paragraph" w:customStyle="1" w:styleId="73318AFB4DDE4355B36CBD6A2A48B56B">
    <w:name w:val="73318AFB4DDE4355B36CBD6A2A48B56B"/>
    <w:rsid w:val="004F651F"/>
  </w:style>
  <w:style w:type="paragraph" w:customStyle="1" w:styleId="959595303FC2434A999194BC691D3A74">
    <w:name w:val="959595303FC2434A999194BC691D3A74"/>
    <w:rsid w:val="004F651F"/>
  </w:style>
  <w:style w:type="paragraph" w:customStyle="1" w:styleId="9149CBB802A24FD7B317CE17F2C6E572">
    <w:name w:val="9149CBB802A24FD7B317CE17F2C6E572"/>
    <w:rsid w:val="004F651F"/>
  </w:style>
  <w:style w:type="paragraph" w:customStyle="1" w:styleId="D17DB4B15B994B6B9D85325E82AB33C2">
    <w:name w:val="D17DB4B15B994B6B9D85325E82AB33C2"/>
    <w:rsid w:val="004F651F"/>
  </w:style>
  <w:style w:type="paragraph" w:customStyle="1" w:styleId="25E39BFCB1E94BAE831AC4D706E51749">
    <w:name w:val="25E39BFCB1E94BAE831AC4D706E51749"/>
    <w:rsid w:val="004F651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BayCare Team Document" ma:contentTypeID="0x010100E9AEE9A8CE3B4010BF1ABA7824E75A08008BC443217E5B174E9274646DF449DE26" ma:contentTypeVersion="" ma:contentTypeDescription="" ma:contentTypeScope="" ma:versionID="5135e6af783f98e7cf7fd4ccc0844a5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9d091594c0d67a35f456d2ead9c58b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SharedContentType xmlns="Microsoft.SharePoint.Taxonomy.ContentTypeSync" SourceId="4f0e96f7-950e-4c66-a6fd-88fdbdfc5ce3" ContentTypeId="0x010100E9AEE9A8CE3B4010BF1ABA7824E75A08" PreviousValue="false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2B22AC-A477-4E78-AEA4-711B43A502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490982-7262-42FA-A742-FBAEDA49A9F9}">
  <ds:schemaRefs>
    <ds:schemaRef ds:uri="http://schemas.microsoft.com/office/infopath/2007/PartnerControls"/>
    <ds:schemaRef ds:uri="http://purl.org/dc/dcmitype/"/>
    <ds:schemaRef ds:uri="http://purl.org/dc/elements/1.1/"/>
    <ds:schemaRef ds:uri="http://schemas.openxmlformats.org/package/2006/metadata/core-properties"/>
    <ds:schemaRef ds:uri="http://www.w3.org/XML/1998/namespace"/>
    <ds:schemaRef ds:uri="http://schemas.microsoft.com/office/2006/documentManagement/types"/>
    <ds:schemaRef ds:uri="http://schemas.microsoft.com/office/2006/metadata/properties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E4826027-1C34-4C7C-9594-6CA0EEDB8312}"/>
</file>

<file path=customXml/itemProps4.xml><?xml version="1.0" encoding="utf-8"?>
<ds:datastoreItem xmlns:ds="http://schemas.openxmlformats.org/officeDocument/2006/customXml" ds:itemID="{C4429C80-B081-4B22-9850-EB00EDA435DA}">
  <ds:schemaRefs>
    <ds:schemaRef ds:uri="Microsoft.SharePoint.Taxonomy.ContentTypeSync"/>
  </ds:schemaRefs>
</ds:datastoreItem>
</file>

<file path=customXml/itemProps5.xml><?xml version="1.0" encoding="utf-8"?>
<ds:datastoreItem xmlns:ds="http://schemas.openxmlformats.org/officeDocument/2006/customXml" ds:itemID="{D1654EF9-D3E3-432E-9C7C-99F1B16354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Requirements Template (2).dotx</Template>
  <TotalTime>312</TotalTime>
  <Pages>28</Pages>
  <Words>2149</Words>
  <Characters>12252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ADT_Soarian_Availity Reqs</vt:lpstr>
    </vt:vector>
  </TitlesOfParts>
  <Company>HCA</Company>
  <LinksUpToDate>false</LinksUpToDate>
  <CharactersWithSpaces>14373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ADT_Soarian_Availity Reqs</dc:title>
  <dc:subject>IDBB</dc:subject>
  <dc:creator>Cliff Patton</dc:creator>
  <cp:lastModifiedBy>Schwartz, Arthur R.</cp:lastModifiedBy>
  <cp:revision>24</cp:revision>
  <cp:lastPrinted>2013-10-28T16:55:00Z</cp:lastPrinted>
  <dcterms:created xsi:type="dcterms:W3CDTF">2015-05-05T15:58:00Z</dcterms:created>
  <dcterms:modified xsi:type="dcterms:W3CDTF">2019-08-08T15:39:00Z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0x010100E9AEE9A8CE3B4010BF1ABA7824E75A08008BC443217E5B174E9274646DF449DE26</vt:lpwstr>
  </property>
</Properties>
</file>